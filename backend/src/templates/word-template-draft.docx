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402266"/>
    <w:bookmarkStart w:id="1" w:name="_Toc219402532"/>
    <w:p w14:paraId="5E81E2D4" w14:textId="524B084D" w:rsidR="004E06F6" w:rsidRPr="008739DC" w:rsidRDefault="00FB499E" w:rsidP="00762AF6">
      <w:pPr>
        <w:rPr>
          <w:szCs w:val="30"/>
        </w:rPr>
      </w:pPr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63125BB9">
                <wp:simplePos x="0" y="0"/>
                <wp:positionH relativeFrom="page">
                  <wp:posOffset>318052</wp:posOffset>
                </wp:positionH>
                <wp:positionV relativeFrom="page">
                  <wp:posOffset>3760967</wp:posOffset>
                </wp:positionV>
                <wp:extent cx="5645426" cy="5160396"/>
                <wp:effectExtent l="0" t="0" r="12700" b="254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26" cy="5160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>
                              <w:rPr>
                                <w:rFonts w:ascii="Arial" w:hAnsi="Arial"/>
                              </w:rPr>
                              <w:t>- {date}</w:t>
                            </w:r>
                          </w:p>
                          <w:p w14:paraId="31A69247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{opeId}</w:t>
                            </w:r>
                          </w:p>
                          <w:p w14:paraId="5E467FFD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{version}</w:t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</w:p>
                          <w:p w14:paraId="51A8F0B7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27743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A27D15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9A56851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Asdasdasd</w:t>
                            </w:r>
                          </w:p>
                          <w:p w14:paraId="699FD586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3CF5750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asdasd</w:t>
                            </w:r>
                          </w:p>
                          <w:p w14:paraId="3455658A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B2531EE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CF9464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20A3BA8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asdsdadasd</w:t>
                            </w:r>
                          </w:p>
                          <w:p w14:paraId="4D9F6D7A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7837CC2A" w14:textId="77777777" w:rsidR="00B65F4B" w:rsidRDefault="00B65F4B" w:rsidP="00B65F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44.5pt;height:406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" filled="f" stroked="f">
                <v:textbox inset="0,0,0,0">
                  <w:txbxContent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>
                        <w:rPr>
                          <w:rFonts w:ascii="Arial" w:hAnsi="Arial"/>
                        </w:rPr>
                        <w:t>- {date}</w:t>
                      </w:r>
                    </w:p>
                    <w:p w14:paraId="31A69247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</w:rPr>
                        <w:t>opeId</w:t>
                      </w:r>
                      <w:proofErr w:type="spellEnd"/>
                      <w:r>
                        <w:rPr>
                          <w:rFonts w:ascii="Arial" w:hAnsi="Arial"/>
                        </w:rPr>
                        <w:t>}</w:t>
                      </w:r>
                    </w:p>
                    <w:p w14:paraId="5E467FFD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{version}</w:t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</w:p>
                    <w:p w14:paraId="51A8F0B7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27743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A27D15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9A56851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Asdasdasd</w:t>
                      </w:r>
                      <w:proofErr w:type="spellEnd"/>
                    </w:p>
                    <w:p w14:paraId="699FD586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3CF5750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</w:t>
                      </w:r>
                      <w:proofErr w:type="spellEnd"/>
                    </w:p>
                    <w:p w14:paraId="3455658A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B2531EE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6CF9464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20A3BA8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asdsdadasd</w:t>
                      </w:r>
                      <w:proofErr w:type="spellEnd"/>
                    </w:p>
                    <w:p w14:paraId="4D9F6D7A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7837CC2A" w14:textId="77777777" w:rsidR="00B65F4B" w:rsidRDefault="00B65F4B" w:rsidP="00B65F4B"/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238A4094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565" cy="1078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5D2A9176">
                <wp:simplePos x="0" y="0"/>
                <wp:positionH relativeFrom="page">
                  <wp:posOffset>1676400</wp:posOffset>
                </wp:positionH>
                <wp:positionV relativeFrom="page">
                  <wp:posOffset>651510</wp:posOffset>
                </wp:positionV>
                <wp:extent cx="5449570" cy="198755"/>
                <wp:effectExtent l="0" t="0" r="0" b="10795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CB1096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{statementHeader}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32pt;margin-top:51.3pt;width:429.1pt;height:15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" filled="f" stroked="f" strokeweight=".5pt">
                <v:textbox inset="0,0,0,0">
                  <w:txbxContent>
                    <w:p w14:paraId="0FA06836" w14:textId="77777777" w:rsidR="00B65F4B" w:rsidRPr="00CB1096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statementHeader</w:t>
                      </w:r>
                      <w:proofErr w:type="spellEnd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18618330">
                <wp:simplePos x="0" y="0"/>
                <wp:positionH relativeFrom="page">
                  <wp:posOffset>4947285</wp:posOffset>
                </wp:positionH>
                <wp:positionV relativeFrom="page">
                  <wp:posOffset>767715</wp:posOffset>
                </wp:positionV>
                <wp:extent cx="2177415" cy="210185"/>
                <wp:effectExtent l="0" t="0" r="13335" b="0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101B27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  <w:r w:rsidRPr="00101B27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 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89.55pt;margin-top:60.45pt;width:171.45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101B27" w:rsidRDefault="00B65F4B" w:rsidP="00B65F4B">
                      <w:pPr>
                        <w:pStyle w:val="CoverDisclosure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  <w:r w:rsidRPr="00101B27">
                        <w:rPr>
                          <w:rFonts w:ascii="Arial" w:hAnsi="Arial"/>
                          <w:sz w:val="14"/>
                          <w:szCs w:val="14"/>
                        </w:rPr>
                        <w:t>Confidential 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bookmarkEnd w:id="1"/>
      <w:r w:rsidR="00B65F4B" w:rsidRPr="005D7AF7">
        <w:rPr>
          <w:szCs w:val="30"/>
        </w:rPr>
        <w:br w:type="page"/>
      </w:r>
    </w:p>
    <w:bookmarkStart w:id="2" w:name="_Toc219402267" w:displacedByCustomXml="next"/>
    <w:sdt>
      <w:sdtPr>
        <w:id w:val="-13443124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4DFE" w14:textId="5996A197" w:rsidR="007C21E5" w:rsidRDefault="007C21E5" w:rsidP="000C3BC7">
          <w:pPr>
            <w:pStyle w:val="TOCHeading"/>
            <w:numPr>
              <w:ilvl w:val="0"/>
              <w:numId w:val="0"/>
            </w:numPr>
            <w:spacing w:before="0"/>
            <w:ind w:left="432" w:hanging="432"/>
          </w:pPr>
          <w:r>
            <w:t>Contents</w:t>
          </w:r>
        </w:p>
      </w:sdtContent>
    </w:sdt>
    <w:p w14:paraId="6610C74B" w14:textId="246D26E3" w:rsidR="00B65F4B" w:rsidRPr="00783BD5" w:rsidRDefault="00AB00D0" w:rsidP="005C707B">
      <w:pPr>
        <w:pStyle w:val="TOCHeading"/>
        <w:numPr>
          <w:ilvl w:val="0"/>
          <w:numId w:val="0"/>
        </w:numPr>
      </w:pPr>
      <w:r>
        <w:fldChar w:fldCharType="begin"/>
      </w:r>
      <w:r>
        <w:instrText xml:space="preserve"> TOC \o "1-3" \h \z \u</w:instrText>
      </w:r>
      <w:r w:rsidR="00CF2429">
        <w:instrText xml:space="preserve"> \n 0-0</w:instrText>
      </w:r>
      <w:r>
        <w:instrText xml:space="preserve"> </w:instrText>
      </w:r>
      <w:r>
        <w:fldChar w:fldCharType="separate"/>
      </w:r>
      <w:r>
        <w:fldChar w:fldCharType="end"/>
      </w:r>
      <w:bookmarkStart w:id="3" w:name="_Toc219402533"/>
      <w:r w:rsidR="00304064">
        <w:br w:type="page"/>
      </w:r>
      <w:bookmarkStart w:id="4" w:name="_Toc219417917"/>
      <w:r w:rsidR="00B65F4B" w:rsidRPr="008105C1">
        <w:rPr>
          <w:rStyle w:val="Heading1Char"/>
          <w:rFonts w:ascii="Arial" w:hAnsi="Arial" w:cs="Arial"/>
        </w:rPr>
        <w:lastRenderedPageBreak/>
        <w:t>{#sections}</w:t>
      </w:r>
      <w:bookmarkStart w:id="5" w:name="_Toc210082016"/>
      <w:bookmarkStart w:id="6" w:name="_Toc210690087"/>
      <w:bookmarkStart w:id="7" w:name="_Toc210853351"/>
      <w:bookmarkStart w:id="8" w:name="_Toc210853405"/>
      <w:bookmarkStart w:id="9" w:name="_Toc210856139"/>
      <w:bookmarkStart w:id="10" w:name="_Toc210900851"/>
      <w:bookmarkStart w:id="11" w:name="_Toc210950797"/>
      <w:bookmarkStart w:id="12" w:name="_Toc210951254"/>
      <w:bookmarkStart w:id="13" w:name="_Toc210985043"/>
      <w:bookmarkStart w:id="14" w:name="_Toc210985072"/>
      <w:bookmarkStart w:id="15" w:name="_Toc210988257"/>
      <w:bookmarkStart w:id="16" w:name="_Toc211954425"/>
      <w:bookmarkStart w:id="17" w:name="_Toc211959476"/>
      <w:bookmarkStart w:id="18" w:name="_Toc211960290"/>
      <w:bookmarkStart w:id="19" w:name="_Toc211960318"/>
      <w:bookmarkStart w:id="20" w:name="_Toc211960449"/>
      <w:bookmarkStart w:id="21" w:name="_Toc211971623"/>
      <w:bookmarkStart w:id="22" w:name="_Toc211982501"/>
      <w:bookmarkStart w:id="23" w:name="_Toc212477415"/>
      <w:bookmarkStart w:id="24" w:name="_Toc212497591"/>
      <w:bookmarkStart w:id="25" w:name="_Toc212551843"/>
      <w:r w:rsidR="00B65F4B" w:rsidRPr="008105C1">
        <w:rPr>
          <w:rStyle w:val="Heading1Char"/>
          <w:rFonts w:ascii="Arial" w:hAnsi="Arial" w:cs="Arial"/>
        </w:rPr>
        <w:t>{sectionNumber}. {title}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B65F4B" w:rsidRPr="008105C1">
        <w:rPr>
          <w:rFonts w:ascii="Arial" w:hAnsi="Arial" w:cs="Arial"/>
        </w:rPr>
        <w:t>{#modules}{#hasName}</w:t>
      </w:r>
      <w:bookmarkEnd w:id="2"/>
      <w:bookmarkEnd w:id="3"/>
    </w:p>
    <w:p w14:paraId="6553F49E" w14:textId="33C46850" w:rsidR="003E5D91" w:rsidRPr="001317F1" w:rsidRDefault="00B65F4B" w:rsidP="003E5D91">
      <w:pPr>
        <w:pStyle w:val="Heading2"/>
        <w:numPr>
          <w:ilvl w:val="0"/>
          <w:numId w:val="0"/>
        </w:numPr>
        <w:spacing w:before="0"/>
        <w:ind w:left="576" w:hanging="576"/>
        <w:rPr>
          <w:rFonts w:ascii="Arial" w:hAnsi="Arial" w:cs="Arial"/>
        </w:rPr>
      </w:pPr>
      <w:bookmarkStart w:id="26" w:name="_Toc212477416"/>
      <w:bookmarkStart w:id="27" w:name="_Toc212497592"/>
      <w:bookmarkStart w:id="28" w:name="_Toc212551844"/>
      <w:bookmarkStart w:id="29" w:name="_Toc219402268"/>
      <w:bookmarkStart w:id="30" w:name="_Toc219402534"/>
      <w:bookmarkStart w:id="31" w:name="_Toc219417918"/>
      <w:r w:rsidRPr="00FB7FFC">
        <w:rPr>
          <w:rFonts w:ascii="Arial" w:eastAsia="Calibri" w:hAnsi="Arial" w:cs="Arial"/>
          <w:sz w:val="24"/>
          <w:szCs w:val="24"/>
        </w:rPr>
        <w:t>{moduleNumber} {name}</w:t>
      </w:r>
      <w:bookmarkEnd w:id="26"/>
      <w:bookmarkEnd w:id="27"/>
      <w:bookmarkEnd w:id="28"/>
      <w:r w:rsidRPr="001317F1">
        <w:rPr>
          <w:rFonts w:ascii="Arial" w:hAnsi="Arial" w:cs="Arial"/>
        </w:rPr>
        <w:t>{/hasName}{#blocks}{#isParagraph}</w:t>
      </w:r>
      <w:bookmarkEnd w:id="29"/>
      <w:bookmarkEnd w:id="30"/>
      <w:bookmarkEnd w:id="31"/>
    </w:p>
    <w:p w14:paraId="0834766E" w14:textId="588D5255" w:rsidR="00B65F4B" w:rsidRPr="004E7951" w:rsidRDefault="00B65F4B" w:rsidP="0069688E">
      <w:pPr>
        <w:rPr>
          <w:rFonts w:ascii="Arial" w:eastAsia="Times New Roman" w:hAnsi="Arial" w:cs="Arial"/>
          <w:szCs w:val="26"/>
        </w:rPr>
      </w:pPr>
      <w:r w:rsidRPr="004E7951">
        <w:rPr>
          <w:rFonts w:ascii="Arial" w:hAnsi="Arial" w:cs="Arial"/>
        </w:rPr>
        <w:t>{text}{/isParagraph}{#isList}{#isNumberList}{#items}{#isDepth0}</w:t>
      </w:r>
    </w:p>
    <w:p w14:paraId="48E1B737" w14:textId="77777777" w:rsidR="002C3D95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{index}. {text}{/isDepth0}{#isDepth1}</w:t>
      </w:r>
    </w:p>
    <w:p w14:paraId="5FB01C0C" w14:textId="4B52F730" w:rsidR="00B65F4B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>{index}. {text}{/isDepth1}{#isDepth2}</w:t>
      </w:r>
    </w:p>
    <w:p w14:paraId="0230DA25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{index}. {text}{/isDepth2}{#isDepth3}</w:t>
      </w:r>
    </w:p>
    <w:p w14:paraId="272D727E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r w:rsidRPr="001317F1">
        <w:rPr>
          <w:rFonts w:ascii="Arial" w:hAnsi="Arial" w:cs="Arial"/>
        </w:rPr>
        <w:tab/>
        <w:t xml:space="preserve">                {index}. {text}{/isDepth3}{#hasNested}{#nestedItems}{#isDepth1}</w:t>
      </w:r>
    </w:p>
    <w:p w14:paraId="158E1655" w14:textId="77777777" w:rsidR="00B65F4B" w:rsidRPr="001317F1" w:rsidRDefault="00B65F4B" w:rsidP="0069688E">
      <w:pPr>
        <w:spacing w:line="240" w:lineRule="auto"/>
        <w:ind w:left="1008" w:hanging="1008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{index}. {text}{/isDepth1}{#isDepth2}</w:t>
      </w:r>
    </w:p>
    <w:p w14:paraId="06FB7B19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               {index}. {text}{/isDepth2}{#isDepth3}</w:t>
      </w:r>
    </w:p>
    <w:p w14:paraId="78AE14BE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{text}{/isDepth3}{#hasNested}{#nestedItems}{#isDepth2}</w:t>
      </w:r>
    </w:p>
    <w:p w14:paraId="495EB2BC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{index}. {text}{/isDepth2}{#isDepth3}</w:t>
      </w:r>
    </w:p>
    <w:p w14:paraId="50FBBDEC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{text}{/isDepth3}{#hasNested}{#nestedItems}{#isDepth3}</w:t>
      </w:r>
    </w:p>
    <w:p w14:paraId="60C90CFA" w14:textId="44974ED4" w:rsidR="00087BFD" w:rsidRPr="001317F1" w:rsidRDefault="00B65F4B" w:rsidP="000660E2">
      <w:pPr>
        <w:spacing w:line="240" w:lineRule="auto"/>
        <w:ind w:left="1584" w:hanging="1584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{text}{/isDepth3}{/nestedItems}{/hasNested}{/nestedItems}{/hasNested}{/nestedItems}</w:t>
      </w:r>
    </w:p>
    <w:p w14:paraId="5C7723E2" w14:textId="640F64E4" w:rsidR="00345289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{/hasNested}{/items}{/isNumberList}{#isBulletList}{#items}{#isDepth0}</w:t>
      </w:r>
    </w:p>
    <w:p w14:paraId="0B04CE8A" w14:textId="165F2E12" w:rsidR="005A03D1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•  {text}{/isDepth0}{#isDepth1}</w:t>
      </w:r>
    </w:p>
    <w:p w14:paraId="2327FC2B" w14:textId="52744120" w:rsidR="00B65F4B" w:rsidRPr="001317F1" w:rsidRDefault="005A03D1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r w:rsidR="00B65F4B" w:rsidRPr="001317F1">
        <w:rPr>
          <w:rFonts w:ascii="Arial" w:hAnsi="Arial" w:cs="Arial"/>
        </w:rPr>
        <w:t xml:space="preserve"> • {text}{/isDepth1}{#isDepth2}</w:t>
      </w:r>
    </w:p>
    <w:p w14:paraId="5001D031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•  {text}{/isDepth2}{#isDepth3} </w:t>
      </w:r>
    </w:p>
    <w:p w14:paraId="709CC815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•  {text}{/isDepth3}{#hasNested}{#nestedItems}{#isDepth1}</w:t>
      </w:r>
    </w:p>
    <w:p w14:paraId="49B4B721" w14:textId="77777777" w:rsidR="00B65F4B" w:rsidRPr="001317F1" w:rsidRDefault="00B65F4B" w:rsidP="0069688E">
      <w:pPr>
        <w:spacing w:line="240" w:lineRule="auto"/>
        <w:ind w:left="720" w:hanging="72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•  {text}{/isDepth1}{#isDepth2}</w:t>
      </w:r>
    </w:p>
    <w:p w14:paraId="34E23D3D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•  {text}{/isDepth2}{#isDepth3}</w:t>
      </w:r>
    </w:p>
    <w:p w14:paraId="6654153D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•  {text}{/isDepth3}{#hasNested}{#nestedItems}{#isDepth2}</w:t>
      </w:r>
    </w:p>
    <w:p w14:paraId="42BFBB52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•  {text}{/isDepth2}{#isDepth3}</w:t>
      </w:r>
    </w:p>
    <w:p w14:paraId="17BEAEF0" w14:textId="6BCE23DD" w:rsidR="00AA5669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•  {text}{/isDepth3}{#hasNested}{#nestedItems}{#isDepth3}</w:t>
      </w:r>
    </w:p>
    <w:p w14:paraId="15D4AFCD" w14:textId="27B1B577" w:rsidR="00967C1B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• {text}{/isDepth3}{/nestedItems}{/hasNested}{/nestedItems}{/hasNested}{/nestedItems}</w:t>
      </w:r>
      <w:r w:rsidR="002830EA">
        <w:rPr>
          <w:rFonts w:ascii="Arial" w:hAnsi="Arial" w:cs="Arial"/>
        </w:rPr>
        <w:t xml:space="preserve"> </w:t>
      </w:r>
      <w:r w:rsidRPr="001317F1">
        <w:rPr>
          <w:rFonts w:ascii="Arial" w:hAnsi="Arial" w:cs="Arial"/>
        </w:rPr>
        <w:t>{/hasNested}{/items}</w:t>
      </w:r>
    </w:p>
    <w:p w14:paraId="43D1C33F" w14:textId="155A1498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{/isBulletList}{/isList}{#isTable}{^isAttachment}{#is1Col}</w:t>
      </w:r>
    </w:p>
    <w:tbl>
      <w:tblPr>
        <w:tblStyle w:val="HPETable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5A84F2A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5" w:type="dxa"/>
          </w:tcPr>
          <w:p w14:paraId="613C1F2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{#header}{col0}{/header}</w:t>
            </w:r>
          </w:p>
        </w:tc>
      </w:tr>
    </w:tbl>
    <w:p w14:paraId="395D49A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HPETable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56E1130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</w:tcPr>
          <w:p w14:paraId="4ADE8D5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13A2E36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6AF9EE2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{/is1Col}{#is2Col}</w:t>
      </w:r>
    </w:p>
    <w:tbl>
      <w:tblPr>
        <w:tblStyle w:val="HPETable"/>
        <w:tblW w:w="10304" w:type="dxa"/>
        <w:tblLook w:val="04A0" w:firstRow="1" w:lastRow="0" w:firstColumn="1" w:lastColumn="0" w:noHBand="0" w:noVBand="1"/>
      </w:tblPr>
      <w:tblGrid>
        <w:gridCol w:w="5035"/>
        <w:gridCol w:w="5269"/>
      </w:tblGrid>
      <w:tr w:rsidR="00B65F4B" w:rsidRPr="001317F1" w14:paraId="41D3D41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13260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5269" w:type="dxa"/>
          </w:tcPr>
          <w:p w14:paraId="54A4656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{col1}{/header}</w:t>
            </w:r>
          </w:p>
        </w:tc>
      </w:tr>
      <w:tr w:rsidR="00B65F4B" w:rsidRPr="001317F1" w14:paraId="42C86C55" w14:textId="77777777" w:rsidTr="00CA6378">
        <w:trPr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BAFB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5269" w:type="dxa"/>
          </w:tcPr>
          <w:p w14:paraId="021034D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{col1}{/rows}</w:t>
            </w:r>
          </w:p>
        </w:tc>
      </w:tr>
    </w:tbl>
    <w:p w14:paraId="1DF0CA4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{/is2Col}{#is3Col}</w:t>
      </w:r>
    </w:p>
    <w:tbl>
      <w:tblPr>
        <w:tblStyle w:val="HPETable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713D7C7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98BF42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3510" w:type="dxa"/>
          </w:tcPr>
          <w:p w14:paraId="492191F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27EAAEB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{col2}{/header}</w:t>
            </w:r>
          </w:p>
        </w:tc>
      </w:tr>
      <w:tr w:rsidR="00B65F4B" w:rsidRPr="001317F1" w14:paraId="410D7A62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EDCE7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3510" w:type="dxa"/>
          </w:tcPr>
          <w:p w14:paraId="5B9E870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6BAF59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{col2}{/rows}</w:t>
            </w:r>
          </w:p>
        </w:tc>
      </w:tr>
    </w:tbl>
    <w:p w14:paraId="3D1CCACF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{/is3Col}{#is4Col}</w:t>
      </w:r>
    </w:p>
    <w:tbl>
      <w:tblPr>
        <w:tblStyle w:val="HPETable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315FD32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49D2C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520" w:type="dxa"/>
          </w:tcPr>
          <w:p w14:paraId="6CBE71D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61233FC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2053293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{col3}{/header}</w:t>
            </w:r>
          </w:p>
        </w:tc>
      </w:tr>
      <w:tr w:rsidR="00B65F4B" w:rsidRPr="001317F1" w14:paraId="5B7FE021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43377C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{#rows}{col0}</w:t>
            </w:r>
          </w:p>
        </w:tc>
        <w:tc>
          <w:tcPr>
            <w:tcW w:w="2520" w:type="dxa"/>
          </w:tcPr>
          <w:p w14:paraId="0586B82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1C5386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4B4CC7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{col3}{/rows}</w:t>
            </w:r>
          </w:p>
        </w:tc>
      </w:tr>
    </w:tbl>
    <w:p w14:paraId="53C6331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{/is4Col}{#is5Col}</w:t>
      </w:r>
    </w:p>
    <w:tbl>
      <w:tblPr>
        <w:tblStyle w:val="HPETable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3C62FF56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A3092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070" w:type="dxa"/>
          </w:tcPr>
          <w:p w14:paraId="0AA299B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1AF01A9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0837B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5D6665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{col4}{/header}</w:t>
            </w:r>
          </w:p>
        </w:tc>
      </w:tr>
      <w:tr w:rsidR="00B65F4B" w:rsidRPr="001317F1" w14:paraId="24213CF7" w14:textId="77777777" w:rsidTr="00CA637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EA661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070" w:type="dxa"/>
          </w:tcPr>
          <w:p w14:paraId="075ACCF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4175959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56F9943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3FB8805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{col4}{/rows}</w:t>
            </w:r>
          </w:p>
        </w:tc>
      </w:tr>
    </w:tbl>
    <w:p w14:paraId="2A2C86A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{/is5Col}{#is6Col}</w:t>
      </w:r>
    </w:p>
    <w:tbl>
      <w:tblPr>
        <w:tblStyle w:val="HPETable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20655E38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093693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716" w:type="dxa"/>
          </w:tcPr>
          <w:p w14:paraId="0DD7B97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27F29CF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17C72F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E525EC5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790A6F8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{col5}{/header}</w:t>
            </w:r>
          </w:p>
        </w:tc>
      </w:tr>
      <w:tr w:rsidR="00B65F4B" w:rsidRPr="001317F1" w14:paraId="2421CD1E" w14:textId="77777777" w:rsidTr="00CA637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BDC4B9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716" w:type="dxa"/>
          </w:tcPr>
          <w:p w14:paraId="7D4D5B2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1BAF3CC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CBBE5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F6CC4B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4AC2898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{col5}{/rows}</w:t>
            </w:r>
          </w:p>
        </w:tc>
      </w:tr>
    </w:tbl>
    <w:p w14:paraId="3FC6B4A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{/is6Col}{#is7Col}</w:t>
      </w:r>
    </w:p>
    <w:tbl>
      <w:tblPr>
        <w:tblStyle w:val="HPETable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0881AEAA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450DC38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466" w:type="dxa"/>
          </w:tcPr>
          <w:p w14:paraId="3C1245B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24086D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26229D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3AEB854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7864D7E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4FBC5E7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{col6}{/header}</w:t>
            </w:r>
          </w:p>
        </w:tc>
      </w:tr>
      <w:tr w:rsidR="00B65F4B" w:rsidRPr="001317F1" w14:paraId="50984662" w14:textId="77777777" w:rsidTr="00CA6378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72166DA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466" w:type="dxa"/>
          </w:tcPr>
          <w:p w14:paraId="6179547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06AB41D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30A77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73A3D0D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6E9087D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39B785E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{col6}{/rows}</w:t>
            </w:r>
          </w:p>
        </w:tc>
      </w:tr>
    </w:tbl>
    <w:p w14:paraId="7CD0ED2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{/is7Col}{#is8Col}</w:t>
      </w:r>
    </w:p>
    <w:tbl>
      <w:tblPr>
        <w:tblStyle w:val="HPETable"/>
        <w:tblW w:w="10401" w:type="dxa"/>
        <w:tblLook w:val="04A0" w:firstRow="1" w:lastRow="0" w:firstColumn="1" w:lastColumn="0" w:noHBand="0" w:noVBand="1"/>
      </w:tblPr>
      <w:tblGrid>
        <w:gridCol w:w="1417"/>
        <w:gridCol w:w="1264"/>
        <w:gridCol w:w="1101"/>
        <w:gridCol w:w="1319"/>
        <w:gridCol w:w="1311"/>
        <w:gridCol w:w="1311"/>
        <w:gridCol w:w="1311"/>
        <w:gridCol w:w="1367"/>
      </w:tblGrid>
      <w:tr w:rsidR="00B65F4B" w:rsidRPr="001317F1" w14:paraId="41A883B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627AD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277" w:type="dxa"/>
          </w:tcPr>
          <w:p w14:paraId="6B3596A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01E14C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3B52D13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7331D06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5914D59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0F52B12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726256C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{col7}{/header}</w:t>
            </w:r>
          </w:p>
        </w:tc>
      </w:tr>
      <w:tr w:rsidR="00B65F4B" w:rsidRPr="001317F1" w14:paraId="698E23AA" w14:textId="77777777" w:rsidTr="00CA637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8D2A2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277" w:type="dxa"/>
          </w:tcPr>
          <w:p w14:paraId="43C34F4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36C607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6627151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04614C0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23AF85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1F925CB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4CFB8E4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{col7}{/rows}</w:t>
            </w:r>
          </w:p>
        </w:tc>
      </w:tr>
    </w:tbl>
    <w:p w14:paraId="0CFB23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{/is8Col}{#is9Col}</w:t>
      </w:r>
    </w:p>
    <w:tbl>
      <w:tblPr>
        <w:tblStyle w:val="HPETable"/>
        <w:tblW w:w="10422" w:type="dxa"/>
        <w:tblLook w:val="04A0" w:firstRow="1" w:lastRow="0" w:firstColumn="1" w:lastColumn="0" w:noHBand="0" w:noVBand="1"/>
      </w:tblPr>
      <w:tblGrid>
        <w:gridCol w:w="1417"/>
        <w:gridCol w:w="1074"/>
        <w:gridCol w:w="943"/>
        <w:gridCol w:w="1120"/>
        <w:gridCol w:w="1114"/>
        <w:gridCol w:w="1114"/>
        <w:gridCol w:w="1114"/>
        <w:gridCol w:w="1159"/>
        <w:gridCol w:w="1367"/>
      </w:tblGrid>
      <w:tr w:rsidR="00B65F4B" w:rsidRPr="001317F1" w14:paraId="0938C3F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9B15A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119" w:type="dxa"/>
          </w:tcPr>
          <w:p w14:paraId="6D9B39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76EC8CE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6BE7080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192C141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4B0A9F1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718580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298C99F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11FBF0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{col8}{/header}</w:t>
            </w:r>
          </w:p>
        </w:tc>
      </w:tr>
      <w:tr w:rsidR="00B65F4B" w:rsidRPr="001317F1" w14:paraId="56591838" w14:textId="77777777" w:rsidTr="00CA637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1C28C4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119" w:type="dxa"/>
          </w:tcPr>
          <w:p w14:paraId="7F8B9C4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29F7945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1A02457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642EBB3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6FD2266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6C17C7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67517A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3BC6D7F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{col8}{/rows}</w:t>
            </w:r>
          </w:p>
        </w:tc>
      </w:tr>
    </w:tbl>
    <w:p w14:paraId="3302FA3B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{/is9Col}{#is10Col}</w:t>
      </w:r>
    </w:p>
    <w:tbl>
      <w:tblPr>
        <w:tblStyle w:val="HPETable"/>
        <w:tblW w:w="10377" w:type="dxa"/>
        <w:tblLook w:val="04A0" w:firstRow="1" w:lastRow="0" w:firstColumn="1" w:lastColumn="0" w:noHBand="0" w:noVBand="1"/>
      </w:tblPr>
      <w:tblGrid>
        <w:gridCol w:w="1417"/>
        <w:gridCol w:w="879"/>
        <w:gridCol w:w="783"/>
        <w:gridCol w:w="913"/>
        <w:gridCol w:w="908"/>
        <w:gridCol w:w="908"/>
        <w:gridCol w:w="908"/>
        <w:gridCol w:w="1147"/>
        <w:gridCol w:w="1147"/>
        <w:gridCol w:w="1367"/>
      </w:tblGrid>
      <w:tr w:rsidR="00B65F4B" w:rsidRPr="001317F1" w14:paraId="766C9625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4673C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911" w:type="dxa"/>
          </w:tcPr>
          <w:p w14:paraId="6DD3E0D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7466AD7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2219A2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4C6E3F4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3C7E7ED4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BD4646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7E1CB8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ECBF07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60D56A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{col9}{/header}</w:t>
            </w:r>
          </w:p>
        </w:tc>
      </w:tr>
      <w:tr w:rsidR="00B65F4B" w:rsidRPr="001317F1" w14:paraId="76CDDC36" w14:textId="77777777" w:rsidTr="00CA637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EC9003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911" w:type="dxa"/>
          </w:tcPr>
          <w:p w14:paraId="4019A0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3241B21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1D59442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0498E11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7800F7EA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833B8C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534586C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D509F9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0907442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{col9}{/rows}</w:t>
            </w:r>
          </w:p>
        </w:tc>
      </w:tr>
    </w:tbl>
    <w:p w14:paraId="5285FA3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{/is10Col}{#is11Col}</w:t>
      </w:r>
    </w:p>
    <w:tbl>
      <w:tblPr>
        <w:tblStyle w:val="HPETable"/>
        <w:tblW w:w="10385" w:type="dxa"/>
        <w:tblLook w:val="04A0" w:firstRow="1" w:lastRow="0" w:firstColumn="1" w:lastColumn="0" w:noHBand="0" w:noVBand="1"/>
      </w:tblPr>
      <w:tblGrid>
        <w:gridCol w:w="1417"/>
        <w:gridCol w:w="814"/>
        <w:gridCol w:w="730"/>
        <w:gridCol w:w="842"/>
        <w:gridCol w:w="838"/>
        <w:gridCol w:w="838"/>
        <w:gridCol w:w="838"/>
        <w:gridCol w:w="867"/>
        <w:gridCol w:w="867"/>
        <w:gridCol w:w="867"/>
        <w:gridCol w:w="1467"/>
      </w:tblGrid>
      <w:tr w:rsidR="00B65F4B" w:rsidRPr="001317F1" w14:paraId="7C49B164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78DD719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905" w:type="dxa"/>
          </w:tcPr>
          <w:p w14:paraId="625B84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6BFBAEC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316D4BD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4903EDB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36C2970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622918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5D90488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033ABA3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7F065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3236D30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{col10}{/header}</w:t>
            </w:r>
          </w:p>
        </w:tc>
      </w:tr>
      <w:tr w:rsidR="00B65F4B" w:rsidRPr="001317F1" w14:paraId="26169637" w14:textId="77777777" w:rsidTr="00CA637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322735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905" w:type="dxa"/>
          </w:tcPr>
          <w:p w14:paraId="254E79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4EAA7AE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7D3AFA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5A9A1B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652A60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25B4540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120860F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667BD39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37704F9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6AAA65F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{col10}{/rows}</w:t>
            </w:r>
          </w:p>
        </w:tc>
      </w:tr>
    </w:tbl>
    <w:p w14:paraId="4B8D7B85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{/is11Col}{#is12Col}</w:t>
      </w:r>
    </w:p>
    <w:tbl>
      <w:tblPr>
        <w:tblStyle w:val="HPETable"/>
        <w:tblW w:w="10383" w:type="dxa"/>
        <w:tblLook w:val="04A0" w:firstRow="1" w:lastRow="0" w:firstColumn="1" w:lastColumn="0" w:noHBand="0" w:noVBand="1"/>
      </w:tblPr>
      <w:tblGrid>
        <w:gridCol w:w="1448"/>
        <w:gridCol w:w="692"/>
        <w:gridCol w:w="667"/>
        <w:gridCol w:w="705"/>
        <w:gridCol w:w="703"/>
        <w:gridCol w:w="703"/>
        <w:gridCol w:w="703"/>
        <w:gridCol w:w="717"/>
        <w:gridCol w:w="717"/>
        <w:gridCol w:w="860"/>
        <w:gridCol w:w="970"/>
        <w:gridCol w:w="1498"/>
      </w:tblGrid>
      <w:tr w:rsidR="00B65F4B" w:rsidRPr="001317F1" w14:paraId="3001217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DC878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692" w:type="dxa"/>
          </w:tcPr>
          <w:p w14:paraId="5EBE092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3B71418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02EBD2A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2BFC244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0307D38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E4B44A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089492C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6CEE4C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0A2BB15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493FF50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5A903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{col11}{/header}</w:t>
            </w:r>
          </w:p>
        </w:tc>
      </w:tr>
      <w:tr w:rsidR="00B65F4B" w:rsidRPr="001317F1" w14:paraId="3CB93C49" w14:textId="77777777" w:rsidTr="00CA6378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66E51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692" w:type="dxa"/>
          </w:tcPr>
          <w:p w14:paraId="4148420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0C19510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4246F8A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37BECAF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2D7DD9A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0128BD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728AAFB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D83AA5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4F2AA18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31845ED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E361B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{col11}{/rows}</w:t>
            </w:r>
          </w:p>
        </w:tc>
      </w:tr>
    </w:tbl>
    <w:p w14:paraId="2A0D4069" w14:textId="2684A7AB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{/is12Col}{/isAttachment}{#isAttachment}{#is1Col}</w:t>
      </w:r>
    </w:p>
    <w:tbl>
      <w:tblPr>
        <w:tblStyle w:val="TableGrid2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3D4ECDC2" w14:textId="77777777" w:rsidTr="00CA6378">
        <w:trPr>
          <w:trHeight w:val="454"/>
        </w:trPr>
        <w:tc>
          <w:tcPr>
            <w:tcW w:w="10295" w:type="dxa"/>
            <w:vAlign w:val="center"/>
          </w:tcPr>
          <w:p w14:paraId="596CC85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{#header}{col0}{/header}</w:t>
            </w:r>
          </w:p>
        </w:tc>
      </w:tr>
    </w:tbl>
    <w:p w14:paraId="133853A3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TableGrid2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136E4847" w14:textId="77777777" w:rsidTr="00CA6378">
        <w:trPr>
          <w:trHeight w:val="410"/>
        </w:trPr>
        <w:tc>
          <w:tcPr>
            <w:tcW w:w="10307" w:type="dxa"/>
            <w:vAlign w:val="center"/>
          </w:tcPr>
          <w:p w14:paraId="72ED449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08D78E6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507EF19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{/is1Col}{#is2Col}</w:t>
      </w:r>
    </w:p>
    <w:tbl>
      <w:tblPr>
        <w:tblStyle w:val="TableGrid2"/>
        <w:tblW w:w="10304" w:type="dxa"/>
        <w:tblLook w:val="04A0" w:firstRow="1" w:lastRow="0" w:firstColumn="1" w:lastColumn="0" w:noHBand="0" w:noVBand="1"/>
      </w:tblPr>
      <w:tblGrid>
        <w:gridCol w:w="3145"/>
        <w:gridCol w:w="7159"/>
      </w:tblGrid>
      <w:tr w:rsidR="00B65F4B" w:rsidRPr="001317F1" w14:paraId="4A81E991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3107F8F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7159" w:type="dxa"/>
            <w:vAlign w:val="center"/>
          </w:tcPr>
          <w:p w14:paraId="19E6E8E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{col1}{/header}</w:t>
            </w:r>
          </w:p>
        </w:tc>
      </w:tr>
      <w:tr w:rsidR="00B65F4B" w:rsidRPr="001317F1" w14:paraId="7DC25B9B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74EA3E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7159" w:type="dxa"/>
            <w:vAlign w:val="center"/>
          </w:tcPr>
          <w:p w14:paraId="597F252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{col1}{/rows}</w:t>
            </w:r>
          </w:p>
        </w:tc>
      </w:tr>
    </w:tbl>
    <w:p w14:paraId="244139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{/is2Col}{#is3Col}</w:t>
      </w:r>
    </w:p>
    <w:tbl>
      <w:tblPr>
        <w:tblStyle w:val="TableGrid2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556393AC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755533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{#header}{col0}</w:t>
            </w:r>
          </w:p>
        </w:tc>
        <w:tc>
          <w:tcPr>
            <w:tcW w:w="3510" w:type="dxa"/>
            <w:vAlign w:val="center"/>
          </w:tcPr>
          <w:p w14:paraId="60A3485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731A5CB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{col2}{/header}</w:t>
            </w:r>
          </w:p>
        </w:tc>
      </w:tr>
      <w:tr w:rsidR="00B65F4B" w:rsidRPr="001317F1" w14:paraId="06586C35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68251A8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3510" w:type="dxa"/>
            <w:vAlign w:val="center"/>
          </w:tcPr>
          <w:p w14:paraId="7276A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4DA6780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{col2}{/rows}</w:t>
            </w:r>
          </w:p>
        </w:tc>
      </w:tr>
    </w:tbl>
    <w:p w14:paraId="093BECC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{/is3Col}{#is4Col}</w:t>
      </w:r>
    </w:p>
    <w:tbl>
      <w:tblPr>
        <w:tblStyle w:val="TableGrid2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254149EF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AF802C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520" w:type="dxa"/>
            <w:vAlign w:val="center"/>
          </w:tcPr>
          <w:p w14:paraId="778FA71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5D0A27E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9A976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{col3}{/header}</w:t>
            </w:r>
          </w:p>
        </w:tc>
      </w:tr>
      <w:tr w:rsidR="00B65F4B" w:rsidRPr="001317F1" w14:paraId="3AEBB2AE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4BE2D4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520" w:type="dxa"/>
            <w:vAlign w:val="center"/>
          </w:tcPr>
          <w:p w14:paraId="1EDB62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61613E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AB4F36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{col3}{/rows}</w:t>
            </w:r>
          </w:p>
        </w:tc>
      </w:tr>
    </w:tbl>
    <w:p w14:paraId="7F32906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{/is4Col}{#is5Col}</w:t>
      </w:r>
    </w:p>
    <w:tbl>
      <w:tblPr>
        <w:tblStyle w:val="TableGrid2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44A962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51D9CAE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2070" w:type="dxa"/>
            <w:vAlign w:val="center"/>
          </w:tcPr>
          <w:p w14:paraId="2B49EE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4E5E54A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13E3655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15B465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{col4}{/header}</w:t>
            </w:r>
          </w:p>
        </w:tc>
      </w:tr>
      <w:tr w:rsidR="00B65F4B" w:rsidRPr="001317F1" w14:paraId="5F60CD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3126B93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2070" w:type="dxa"/>
            <w:vAlign w:val="center"/>
          </w:tcPr>
          <w:p w14:paraId="359C97C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537664A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7FFF8A6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096E167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{col4}{/rows}</w:t>
            </w:r>
          </w:p>
        </w:tc>
      </w:tr>
    </w:tbl>
    <w:p w14:paraId="1FAAA5D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{/is5Col}{#is6Col}</w:t>
      </w:r>
    </w:p>
    <w:tbl>
      <w:tblPr>
        <w:tblStyle w:val="TableGrid2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1070FE38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70A9C33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716" w:type="dxa"/>
            <w:vAlign w:val="center"/>
          </w:tcPr>
          <w:p w14:paraId="3BB2C3B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540BEA5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682942A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1EDD11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6B7C08F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{col5}{/header}</w:t>
            </w:r>
          </w:p>
        </w:tc>
      </w:tr>
      <w:tr w:rsidR="00B65F4B" w:rsidRPr="001317F1" w14:paraId="5087DA67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59D5620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716" w:type="dxa"/>
            <w:vAlign w:val="center"/>
          </w:tcPr>
          <w:p w14:paraId="6A1E0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1DB46AA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2D6BAC0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6B481C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25E4AB2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{col5}{/rows}</w:t>
            </w:r>
          </w:p>
        </w:tc>
      </w:tr>
    </w:tbl>
    <w:p w14:paraId="06D28154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{/is6Col}{#is7Col}</w:t>
      </w:r>
    </w:p>
    <w:tbl>
      <w:tblPr>
        <w:tblStyle w:val="TableGrid2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5DC0AEA1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54B83A2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{#header}{col0}</w:t>
            </w:r>
          </w:p>
        </w:tc>
        <w:tc>
          <w:tcPr>
            <w:tcW w:w="1466" w:type="dxa"/>
            <w:vAlign w:val="center"/>
          </w:tcPr>
          <w:p w14:paraId="3A9C8ED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2320945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33E6A27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31F3B48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6D617E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50335E9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{col6}{/header}</w:t>
            </w:r>
          </w:p>
        </w:tc>
      </w:tr>
      <w:tr w:rsidR="00B65F4B" w:rsidRPr="001317F1" w14:paraId="0B26FAC5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43F846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{#rows}{col0}</w:t>
            </w:r>
          </w:p>
        </w:tc>
        <w:tc>
          <w:tcPr>
            <w:tcW w:w="1466" w:type="dxa"/>
            <w:vAlign w:val="center"/>
          </w:tcPr>
          <w:p w14:paraId="26AD124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58A3B4C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1B5B98A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23FC0E6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17C0F6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60B7EDB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{col6}{/rows}</w:t>
            </w:r>
          </w:p>
        </w:tc>
      </w:tr>
    </w:tbl>
    <w:p w14:paraId="5440B168" w14:textId="77777777" w:rsidR="006B6F1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{/is7Col}{/isAttachment}{/isTable}{#isImage}</w:t>
      </w:r>
    </w:p>
    <w:p w14:paraId="1D31D43A" w14:textId="7A4D8757" w:rsidR="00C8660F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{%imageSrc}{/isImage}{/blocks}{/modules}{^hasModules}</w:t>
      </w:r>
    </w:p>
    <w:p w14:paraId="52EE8424" w14:textId="609A0767" w:rsidR="00B65F4B" w:rsidRPr="001317F1" w:rsidRDefault="00B65F4B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No modules assigned to this section.{/hasModules}</w:t>
      </w:r>
      <w:r w:rsidRPr="001317F1">
        <w:rPr>
          <w:rFonts w:ascii="Arial" w:hAnsi="Arial" w:cs="Arial"/>
        </w:rPr>
        <w:br w:type="page"/>
      </w:r>
    </w:p>
    <w:p w14:paraId="2CB95729" w14:textId="30180BAF" w:rsidR="0069620D" w:rsidRPr="001317F1" w:rsidRDefault="00B65F4B" w:rsidP="00870E62">
      <w:pPr>
        <w:pStyle w:val="Heading1"/>
        <w:numPr>
          <w:ilvl w:val="0"/>
          <w:numId w:val="0"/>
        </w:numPr>
        <w:spacing w:before="0"/>
        <w:rPr>
          <w:rFonts w:ascii="Arial" w:hAnsi="Arial" w:cs="Arial"/>
        </w:rPr>
      </w:pPr>
      <w:bookmarkStart w:id="32" w:name="_Toc219402269"/>
      <w:bookmarkStart w:id="33" w:name="_Toc219402535"/>
      <w:bookmarkStart w:id="34" w:name="_Toc219417919"/>
      <w:r w:rsidRPr="001317F1">
        <w:rPr>
          <w:rFonts w:ascii="Arial" w:hAnsi="Arial" w:cs="Arial"/>
        </w:rPr>
        <w:lastRenderedPageBreak/>
        <w:t>{/sections}{^hasSections}No sections found.{/hasSections}</w:t>
      </w:r>
      <w:bookmarkEnd w:id="32"/>
      <w:bookmarkEnd w:id="33"/>
      <w:bookmarkEnd w:id="34"/>
    </w:p>
    <w:sectPr w:rsidR="0069620D" w:rsidRPr="001317F1" w:rsidSect="0056477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78D0" w14:textId="77777777" w:rsidR="00090FC5" w:rsidRPr="00731C6A" w:rsidRDefault="00090FC5" w:rsidP="00960785">
      <w:r w:rsidRPr="00731C6A">
        <w:separator/>
      </w:r>
    </w:p>
    <w:p w14:paraId="23F17C49" w14:textId="77777777" w:rsidR="00090FC5" w:rsidRPr="00731C6A" w:rsidRDefault="00090FC5"/>
    <w:p w14:paraId="0239CEC2" w14:textId="77777777" w:rsidR="00090FC5" w:rsidRPr="00731C6A" w:rsidRDefault="00090FC5"/>
  </w:endnote>
  <w:endnote w:type="continuationSeparator" w:id="0">
    <w:p w14:paraId="4A38CB35" w14:textId="77777777" w:rsidR="00090FC5" w:rsidRPr="00731C6A" w:rsidRDefault="00090FC5" w:rsidP="00960785">
      <w:r w:rsidRPr="00731C6A">
        <w:continuationSeparator/>
      </w:r>
    </w:p>
    <w:p w14:paraId="7FD895EE" w14:textId="77777777" w:rsidR="00090FC5" w:rsidRPr="00731C6A" w:rsidRDefault="00090FC5"/>
    <w:p w14:paraId="32FCB7F5" w14:textId="77777777" w:rsidR="00090FC5" w:rsidRPr="00731C6A" w:rsidRDefault="00090F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Light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PE Graphik Medium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066631F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>
      <w:rPr>
        <w:rFonts w:ascii="Arial" w:hAnsi="Arial"/>
      </w:rPr>
      <w:t>{</w:t>
    </w:r>
    <w:r w:rsidRPr="004D5323">
      <w:rPr>
        <w:rFonts w:ascii="Arial" w:hAnsi="Arial"/>
      </w:rPr>
      <w:t>statementHeader</w:t>
    </w:r>
    <w:r>
      <w:rPr>
        <w:rFonts w:ascii="Arial" w:hAnsi="Arial"/>
      </w:rPr>
      <w:t>}</w:t>
    </w:r>
    <w:r>
      <w:rPr>
        <w:rFonts w:ascii="Arial" w:hAnsi="Arial"/>
      </w:rPr>
      <w:br/>
    </w: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CF7A9" w14:textId="77777777" w:rsidR="00090FC5" w:rsidRPr="00731C6A" w:rsidRDefault="00090FC5" w:rsidP="00960785">
      <w:r w:rsidRPr="00731C6A">
        <w:separator/>
      </w:r>
    </w:p>
  </w:footnote>
  <w:footnote w:type="continuationSeparator" w:id="0">
    <w:p w14:paraId="3A4E124C" w14:textId="77777777" w:rsidR="00090FC5" w:rsidRPr="00731C6A" w:rsidRDefault="00090FC5" w:rsidP="00960785">
      <w:r w:rsidRPr="00731C6A">
        <w:continuationSeparator/>
      </w:r>
    </w:p>
    <w:p w14:paraId="6020BB9C" w14:textId="77777777" w:rsidR="00090FC5" w:rsidRPr="00731C6A" w:rsidRDefault="00090FC5"/>
    <w:p w14:paraId="62CA2CE2" w14:textId="77777777" w:rsidR="00090FC5" w:rsidRPr="00731C6A" w:rsidRDefault="00090F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05081AEC" w:rsidR="00866944" w:rsidRPr="00731C6A" w:rsidRDefault="00866944" w:rsidP="0035437F">
    <w:pPr>
      <w:pStyle w:val="Header"/>
    </w:pP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22FD8C34" w:rsidR="00581AB7" w:rsidRPr="00731C6A" w:rsidRDefault="00581AB7" w:rsidP="00C87DF7">
    <w:pPr>
      <w:pStyle w:val="Header"/>
      <w:numPr>
        <w:ilvl w:val="0"/>
        <w:numId w:val="0"/>
      </w:numPr>
      <w:ind w:left="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77BC11E9" w:rsidR="0024528F" w:rsidRPr="0071266A" w:rsidRDefault="00B16DD9" w:rsidP="0024528F">
    <w:pPr>
      <w:tabs>
        <w:tab w:val="right" w:pos="10800"/>
      </w:tabs>
      <w:rPr>
        <w:rFonts w:ascii="Arial" w:hAnsi="Arial"/>
      </w:rPr>
    </w:pPr>
    <w:bookmarkStart w:id="35" w:name="_Hlk110724510"/>
    <w:r w:rsidRPr="0071266A">
      <w:rPr>
        <w:rStyle w:val="HPESemibold"/>
        <w:rFonts w:ascii="Arial" w:hAnsi="Arial"/>
      </w:rPr>
      <w:tab/>
    </w:r>
    <w:bookmarkEnd w:id="35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0B2"/>
    <w:multiLevelType w:val="multilevel"/>
    <w:tmpl w:val="CC60011A"/>
    <w:numStyleLink w:val="ListHPEBullet"/>
  </w:abstractNum>
  <w:abstractNum w:abstractNumId="1" w15:restartNumberingAfterBreak="0">
    <w:nsid w:val="0366207C"/>
    <w:multiLevelType w:val="hybridMultilevel"/>
    <w:tmpl w:val="C4C2DD4E"/>
    <w:lvl w:ilvl="0" w:tplc="F6581E9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3362F"/>
    <w:multiLevelType w:val="hybridMultilevel"/>
    <w:tmpl w:val="EBAA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864F7"/>
    <w:multiLevelType w:val="hybridMultilevel"/>
    <w:tmpl w:val="E1366034"/>
    <w:lvl w:ilvl="0" w:tplc="40090001">
      <w:start w:val="1"/>
      <w:numFmt w:val="bullet"/>
      <w:lvlText w:val=""/>
      <w:lvlJc w:val="left"/>
      <w:pPr>
        <w:ind w:left="1440" w:hanging="10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22DEF"/>
    <w:multiLevelType w:val="hybridMultilevel"/>
    <w:tmpl w:val="C108D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B9F"/>
    <w:multiLevelType w:val="multilevel"/>
    <w:tmpl w:val="8B269D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71F1E"/>
    <w:multiLevelType w:val="hybridMultilevel"/>
    <w:tmpl w:val="0ACE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3773"/>
    <w:multiLevelType w:val="hybridMultilevel"/>
    <w:tmpl w:val="0B2C1AF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15786429"/>
    <w:multiLevelType w:val="hybridMultilevel"/>
    <w:tmpl w:val="A240141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2015728E"/>
    <w:multiLevelType w:val="hybridMultilevel"/>
    <w:tmpl w:val="228A5110"/>
    <w:lvl w:ilvl="0" w:tplc="2B943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69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66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A7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BE7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B8A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EC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87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6E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A1522A"/>
    <w:multiLevelType w:val="hybridMultilevel"/>
    <w:tmpl w:val="B9A22B3E"/>
    <w:lvl w:ilvl="0" w:tplc="6DC6C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6C9C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AE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70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CD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960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A9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2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C3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5B5CEC"/>
    <w:multiLevelType w:val="hybridMultilevel"/>
    <w:tmpl w:val="35EE57CA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C6D16E">
      <w:start w:val="3"/>
      <w:numFmt w:val="bullet"/>
      <w:lvlText w:val="-"/>
      <w:lvlJc w:val="left"/>
      <w:pPr>
        <w:ind w:left="2880" w:hanging="1080"/>
      </w:pPr>
      <w:rPr>
        <w:rFonts w:ascii="HPE Graphik Light" w:eastAsia="Times New Roman" w:hAnsi="HPE Graphik Light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C1E54"/>
    <w:multiLevelType w:val="multilevel"/>
    <w:tmpl w:val="312E0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993535"/>
    <w:multiLevelType w:val="hybridMultilevel"/>
    <w:tmpl w:val="D4DA41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16" w15:restartNumberingAfterBreak="0">
    <w:nsid w:val="35262861"/>
    <w:multiLevelType w:val="hybridMultilevel"/>
    <w:tmpl w:val="786664EE"/>
    <w:lvl w:ilvl="0" w:tplc="F6581E9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54172"/>
    <w:multiLevelType w:val="hybridMultilevel"/>
    <w:tmpl w:val="B01CA3D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853515"/>
    <w:multiLevelType w:val="hybridMultilevel"/>
    <w:tmpl w:val="E328EFF8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720C4"/>
    <w:multiLevelType w:val="hybridMultilevel"/>
    <w:tmpl w:val="556ED222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04911"/>
    <w:multiLevelType w:val="hybridMultilevel"/>
    <w:tmpl w:val="84485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4624F"/>
    <w:multiLevelType w:val="hybridMultilevel"/>
    <w:tmpl w:val="6FAA4B18"/>
    <w:lvl w:ilvl="0" w:tplc="349EF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C0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A6C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329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DAF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00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4A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70F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29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6FE31CC"/>
    <w:multiLevelType w:val="hybridMultilevel"/>
    <w:tmpl w:val="167CE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60A7B"/>
    <w:multiLevelType w:val="multilevel"/>
    <w:tmpl w:val="CC60011A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24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25" w15:restartNumberingAfterBreak="0">
    <w:nsid w:val="51352EE8"/>
    <w:multiLevelType w:val="hybridMultilevel"/>
    <w:tmpl w:val="4E104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825C9"/>
    <w:multiLevelType w:val="hybridMultilevel"/>
    <w:tmpl w:val="89E478D6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03292"/>
    <w:multiLevelType w:val="hybridMultilevel"/>
    <w:tmpl w:val="9392E47C"/>
    <w:lvl w:ilvl="0" w:tplc="EEF49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EE9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23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62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A1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0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8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A48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65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E5500E"/>
    <w:multiLevelType w:val="hybridMultilevel"/>
    <w:tmpl w:val="F0BE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A02A7"/>
    <w:multiLevelType w:val="hybridMultilevel"/>
    <w:tmpl w:val="FA96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320D5"/>
    <w:multiLevelType w:val="hybridMultilevel"/>
    <w:tmpl w:val="7960D0DC"/>
    <w:lvl w:ilvl="0" w:tplc="4530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3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E8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8D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06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2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27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6C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0A8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618122F"/>
    <w:multiLevelType w:val="hybridMultilevel"/>
    <w:tmpl w:val="B1C2F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73ACC"/>
    <w:multiLevelType w:val="hybridMultilevel"/>
    <w:tmpl w:val="DF94DB7A"/>
    <w:lvl w:ilvl="0" w:tplc="5FC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C2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67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B48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AA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49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E5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02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03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CF01E6B"/>
    <w:multiLevelType w:val="hybridMultilevel"/>
    <w:tmpl w:val="570014EC"/>
    <w:lvl w:ilvl="0" w:tplc="04090001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4" w15:restartNumberingAfterBreak="0">
    <w:nsid w:val="5E482F03"/>
    <w:multiLevelType w:val="hybridMultilevel"/>
    <w:tmpl w:val="92FC2FB4"/>
    <w:lvl w:ilvl="0" w:tplc="8C88C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E1F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4A3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883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D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541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E8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4CE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2F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0AC7EDB"/>
    <w:multiLevelType w:val="hybridMultilevel"/>
    <w:tmpl w:val="C6BA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396012"/>
    <w:multiLevelType w:val="hybridMultilevel"/>
    <w:tmpl w:val="B71405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B1688F"/>
    <w:multiLevelType w:val="hybridMultilevel"/>
    <w:tmpl w:val="F04A0F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55711DA"/>
    <w:multiLevelType w:val="hybridMultilevel"/>
    <w:tmpl w:val="086EAE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B007C"/>
    <w:multiLevelType w:val="hybridMultilevel"/>
    <w:tmpl w:val="8B20E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B67B0E"/>
    <w:multiLevelType w:val="hybridMultilevel"/>
    <w:tmpl w:val="1CE0437C"/>
    <w:lvl w:ilvl="0" w:tplc="37AA0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F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05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F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8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AD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E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4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A1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315BFC"/>
    <w:multiLevelType w:val="multilevel"/>
    <w:tmpl w:val="8F58A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6C7F2269"/>
    <w:multiLevelType w:val="hybridMultilevel"/>
    <w:tmpl w:val="8EE0BA38"/>
    <w:lvl w:ilvl="0" w:tplc="9C62E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4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21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A2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76D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442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CC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22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76B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F6844F8"/>
    <w:multiLevelType w:val="hybridMultilevel"/>
    <w:tmpl w:val="4FCA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F52FF"/>
    <w:multiLevelType w:val="hybridMultilevel"/>
    <w:tmpl w:val="9E64D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46" w15:restartNumberingAfterBreak="0">
    <w:nsid w:val="72057E1E"/>
    <w:multiLevelType w:val="hybridMultilevel"/>
    <w:tmpl w:val="3D122D42"/>
    <w:lvl w:ilvl="0" w:tplc="8D883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C0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0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68E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CD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AD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E41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2EF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64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23361D1"/>
    <w:multiLevelType w:val="hybridMultilevel"/>
    <w:tmpl w:val="4748F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05EAC"/>
    <w:multiLevelType w:val="hybridMultilevel"/>
    <w:tmpl w:val="66EE1B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76880094"/>
    <w:multiLevelType w:val="hybridMultilevel"/>
    <w:tmpl w:val="C158CA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105E7"/>
    <w:multiLevelType w:val="hybridMultilevel"/>
    <w:tmpl w:val="59AEC52C"/>
    <w:lvl w:ilvl="0" w:tplc="ADF07A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AF10F3"/>
    <w:multiLevelType w:val="hybridMultilevel"/>
    <w:tmpl w:val="DA9ADDBC"/>
    <w:lvl w:ilvl="0" w:tplc="F6BAF5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00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6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9A0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69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0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961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7E0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01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A4D316E"/>
    <w:multiLevelType w:val="hybridMultilevel"/>
    <w:tmpl w:val="2C0C3A62"/>
    <w:lvl w:ilvl="0" w:tplc="0409000F">
      <w:start w:val="1"/>
      <w:numFmt w:val="decimal"/>
      <w:lvlText w:val="%1."/>
      <w:lvlJc w:val="left"/>
      <w:pPr>
        <w:ind w:left="997" w:hanging="360"/>
      </w:p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53" w15:restartNumberingAfterBreak="0">
    <w:nsid w:val="7B0C493E"/>
    <w:multiLevelType w:val="hybridMultilevel"/>
    <w:tmpl w:val="FF66A10E"/>
    <w:lvl w:ilvl="0" w:tplc="D5DA96F6">
      <w:numFmt w:val="bullet"/>
      <w:lvlText w:val="•"/>
      <w:lvlJc w:val="left"/>
      <w:pPr>
        <w:ind w:left="1440" w:hanging="108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5639A"/>
    <w:multiLevelType w:val="hybridMultilevel"/>
    <w:tmpl w:val="C95418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166200"/>
    <w:multiLevelType w:val="hybridMultilevel"/>
    <w:tmpl w:val="BF6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72392">
    <w:abstractNumId w:val="45"/>
  </w:num>
  <w:num w:numId="2" w16cid:durableId="870267050">
    <w:abstractNumId w:val="15"/>
  </w:num>
  <w:num w:numId="3" w16cid:durableId="1116101072">
    <w:abstractNumId w:val="24"/>
  </w:num>
  <w:num w:numId="4" w16cid:durableId="1159030531">
    <w:abstractNumId w:val="41"/>
  </w:num>
  <w:num w:numId="5" w16cid:durableId="1187061303">
    <w:abstractNumId w:val="18"/>
  </w:num>
  <w:num w:numId="6" w16cid:durableId="557397539">
    <w:abstractNumId w:val="1"/>
  </w:num>
  <w:num w:numId="7" w16cid:durableId="1494905392">
    <w:abstractNumId w:val="38"/>
  </w:num>
  <w:num w:numId="8" w16cid:durableId="1364863051">
    <w:abstractNumId w:val="11"/>
  </w:num>
  <w:num w:numId="9" w16cid:durableId="53428112">
    <w:abstractNumId w:val="19"/>
  </w:num>
  <w:num w:numId="10" w16cid:durableId="1438795439">
    <w:abstractNumId w:val="49"/>
  </w:num>
  <w:num w:numId="11" w16cid:durableId="1676611559">
    <w:abstractNumId w:val="26"/>
  </w:num>
  <w:num w:numId="12" w16cid:durableId="1538473388">
    <w:abstractNumId w:val="12"/>
  </w:num>
  <w:num w:numId="13" w16cid:durableId="332879802">
    <w:abstractNumId w:val="14"/>
  </w:num>
  <w:num w:numId="14" w16cid:durableId="984116503">
    <w:abstractNumId w:val="39"/>
  </w:num>
  <w:num w:numId="15" w16cid:durableId="1128163738">
    <w:abstractNumId w:val="54"/>
  </w:num>
  <w:num w:numId="16" w16cid:durableId="531455162">
    <w:abstractNumId w:val="4"/>
  </w:num>
  <w:num w:numId="17" w16cid:durableId="1729038135">
    <w:abstractNumId w:val="2"/>
  </w:num>
  <w:num w:numId="18" w16cid:durableId="836070859">
    <w:abstractNumId w:val="25"/>
  </w:num>
  <w:num w:numId="19" w16cid:durableId="2007784533">
    <w:abstractNumId w:val="55"/>
  </w:num>
  <w:num w:numId="20" w16cid:durableId="1181507052">
    <w:abstractNumId w:val="40"/>
  </w:num>
  <w:num w:numId="21" w16cid:durableId="768306817">
    <w:abstractNumId w:val="30"/>
  </w:num>
  <w:num w:numId="22" w16cid:durableId="353463349">
    <w:abstractNumId w:val="9"/>
  </w:num>
  <w:num w:numId="23" w16cid:durableId="170292526">
    <w:abstractNumId w:val="42"/>
  </w:num>
  <w:num w:numId="24" w16cid:durableId="1945452688">
    <w:abstractNumId w:val="32"/>
  </w:num>
  <w:num w:numId="25" w16cid:durableId="1594045461">
    <w:abstractNumId w:val="11"/>
  </w:num>
  <w:num w:numId="26" w16cid:durableId="204292823">
    <w:abstractNumId w:val="11"/>
  </w:num>
  <w:num w:numId="27" w16cid:durableId="1829248593">
    <w:abstractNumId w:val="11"/>
  </w:num>
  <w:num w:numId="28" w16cid:durableId="1552692024">
    <w:abstractNumId w:val="11"/>
  </w:num>
  <w:num w:numId="29" w16cid:durableId="32079705">
    <w:abstractNumId w:val="11"/>
  </w:num>
  <w:num w:numId="30" w16cid:durableId="1917473075">
    <w:abstractNumId w:val="17"/>
  </w:num>
  <w:num w:numId="31" w16cid:durableId="1147090233">
    <w:abstractNumId w:val="11"/>
  </w:num>
  <w:num w:numId="32" w16cid:durableId="1813985399">
    <w:abstractNumId w:val="21"/>
  </w:num>
  <w:num w:numId="33" w16cid:durableId="1180386968">
    <w:abstractNumId w:val="46"/>
  </w:num>
  <w:num w:numId="34" w16cid:durableId="2101414705">
    <w:abstractNumId w:val="0"/>
  </w:num>
  <w:num w:numId="35" w16cid:durableId="832256920">
    <w:abstractNumId w:val="23"/>
  </w:num>
  <w:num w:numId="36" w16cid:durableId="751047529">
    <w:abstractNumId w:val="22"/>
  </w:num>
  <w:num w:numId="37" w16cid:durableId="1796289374">
    <w:abstractNumId w:val="53"/>
  </w:num>
  <w:num w:numId="38" w16cid:durableId="330989175">
    <w:abstractNumId w:val="3"/>
  </w:num>
  <w:num w:numId="39" w16cid:durableId="1439981016">
    <w:abstractNumId w:val="35"/>
  </w:num>
  <w:num w:numId="40" w16cid:durableId="1753352811">
    <w:abstractNumId w:val="36"/>
  </w:num>
  <w:num w:numId="41" w16cid:durableId="1954360272">
    <w:abstractNumId w:val="51"/>
  </w:num>
  <w:num w:numId="42" w16cid:durableId="1089472355">
    <w:abstractNumId w:val="34"/>
  </w:num>
  <w:num w:numId="43" w16cid:durableId="52386010">
    <w:abstractNumId w:val="44"/>
  </w:num>
  <w:num w:numId="44" w16cid:durableId="1070423003">
    <w:abstractNumId w:val="10"/>
  </w:num>
  <w:num w:numId="45" w16cid:durableId="642392621">
    <w:abstractNumId w:val="20"/>
  </w:num>
  <w:num w:numId="46" w16cid:durableId="1963077565">
    <w:abstractNumId w:val="13"/>
  </w:num>
  <w:num w:numId="47" w16cid:durableId="722750962">
    <w:abstractNumId w:val="5"/>
  </w:num>
  <w:num w:numId="48" w16cid:durableId="191649645">
    <w:abstractNumId w:val="27"/>
  </w:num>
  <w:num w:numId="49" w16cid:durableId="1981306244">
    <w:abstractNumId w:val="11"/>
  </w:num>
  <w:num w:numId="50" w16cid:durableId="2067221845">
    <w:abstractNumId w:val="48"/>
  </w:num>
  <w:num w:numId="51" w16cid:durableId="265579569">
    <w:abstractNumId w:val="37"/>
  </w:num>
  <w:num w:numId="52" w16cid:durableId="1532307533">
    <w:abstractNumId w:val="29"/>
  </w:num>
  <w:num w:numId="53" w16cid:durableId="1978410150">
    <w:abstractNumId w:val="16"/>
  </w:num>
  <w:num w:numId="54" w16cid:durableId="1520895073">
    <w:abstractNumId w:val="47"/>
  </w:num>
  <w:num w:numId="55" w16cid:durableId="142431431">
    <w:abstractNumId w:val="6"/>
  </w:num>
  <w:num w:numId="56" w16cid:durableId="1566405534">
    <w:abstractNumId w:val="28"/>
  </w:num>
  <w:num w:numId="57" w16cid:durableId="1766613894">
    <w:abstractNumId w:val="50"/>
  </w:num>
  <w:num w:numId="58" w16cid:durableId="436608865">
    <w:abstractNumId w:val="7"/>
  </w:num>
  <w:num w:numId="59" w16cid:durableId="4330779">
    <w:abstractNumId w:val="33"/>
  </w:num>
  <w:num w:numId="60" w16cid:durableId="1871604529">
    <w:abstractNumId w:val="52"/>
  </w:num>
  <w:num w:numId="61" w16cid:durableId="1175612532">
    <w:abstractNumId w:val="43"/>
  </w:num>
  <w:num w:numId="62" w16cid:durableId="1321470876">
    <w:abstractNumId w:val="8"/>
  </w:num>
  <w:num w:numId="63" w16cid:durableId="362558095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3A0C"/>
    <w:rsid w:val="0003472B"/>
    <w:rsid w:val="000353DF"/>
    <w:rsid w:val="00036024"/>
    <w:rsid w:val="000400DF"/>
    <w:rsid w:val="00040281"/>
    <w:rsid w:val="000415F7"/>
    <w:rsid w:val="00043244"/>
    <w:rsid w:val="00043294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22"/>
    <w:rsid w:val="00056168"/>
    <w:rsid w:val="00056390"/>
    <w:rsid w:val="0005709A"/>
    <w:rsid w:val="0005730E"/>
    <w:rsid w:val="00057672"/>
    <w:rsid w:val="00057760"/>
    <w:rsid w:val="00060BAA"/>
    <w:rsid w:val="00061E75"/>
    <w:rsid w:val="00062054"/>
    <w:rsid w:val="00063559"/>
    <w:rsid w:val="000635E4"/>
    <w:rsid w:val="000660E2"/>
    <w:rsid w:val="000667AB"/>
    <w:rsid w:val="00067508"/>
    <w:rsid w:val="00067772"/>
    <w:rsid w:val="0007089E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50A1"/>
    <w:rsid w:val="000861E7"/>
    <w:rsid w:val="000871F4"/>
    <w:rsid w:val="000876BD"/>
    <w:rsid w:val="00087BFD"/>
    <w:rsid w:val="00087E00"/>
    <w:rsid w:val="0009062E"/>
    <w:rsid w:val="00090FC5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3BC7"/>
    <w:rsid w:val="000C4921"/>
    <w:rsid w:val="000C4C6F"/>
    <w:rsid w:val="000C538B"/>
    <w:rsid w:val="000C65BF"/>
    <w:rsid w:val="000C6E45"/>
    <w:rsid w:val="000D025C"/>
    <w:rsid w:val="000D0B2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341D"/>
    <w:rsid w:val="000F431C"/>
    <w:rsid w:val="000F431E"/>
    <w:rsid w:val="000F4AAC"/>
    <w:rsid w:val="000F5542"/>
    <w:rsid w:val="000F63BE"/>
    <w:rsid w:val="000F65FF"/>
    <w:rsid w:val="000F6949"/>
    <w:rsid w:val="000F6D57"/>
    <w:rsid w:val="000F6E11"/>
    <w:rsid w:val="00100223"/>
    <w:rsid w:val="00100524"/>
    <w:rsid w:val="001005AB"/>
    <w:rsid w:val="00101B27"/>
    <w:rsid w:val="00101D8B"/>
    <w:rsid w:val="001020F7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84E"/>
    <w:rsid w:val="001231CE"/>
    <w:rsid w:val="00123797"/>
    <w:rsid w:val="00123A70"/>
    <w:rsid w:val="00124D1B"/>
    <w:rsid w:val="00127C35"/>
    <w:rsid w:val="001301DF"/>
    <w:rsid w:val="001304F2"/>
    <w:rsid w:val="00130677"/>
    <w:rsid w:val="00130E46"/>
    <w:rsid w:val="00131545"/>
    <w:rsid w:val="001317F1"/>
    <w:rsid w:val="00132377"/>
    <w:rsid w:val="00133405"/>
    <w:rsid w:val="00133961"/>
    <w:rsid w:val="00135CB8"/>
    <w:rsid w:val="00135EAF"/>
    <w:rsid w:val="0013646A"/>
    <w:rsid w:val="00136728"/>
    <w:rsid w:val="00136A5B"/>
    <w:rsid w:val="00136C11"/>
    <w:rsid w:val="00140296"/>
    <w:rsid w:val="001421F4"/>
    <w:rsid w:val="001424AA"/>
    <w:rsid w:val="0014361E"/>
    <w:rsid w:val="00143E06"/>
    <w:rsid w:val="0014491E"/>
    <w:rsid w:val="00144D34"/>
    <w:rsid w:val="00144DA8"/>
    <w:rsid w:val="00144FFA"/>
    <w:rsid w:val="00145804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508D"/>
    <w:rsid w:val="00156BFC"/>
    <w:rsid w:val="00157150"/>
    <w:rsid w:val="00160521"/>
    <w:rsid w:val="0016070E"/>
    <w:rsid w:val="00160773"/>
    <w:rsid w:val="00160DFC"/>
    <w:rsid w:val="00161A0F"/>
    <w:rsid w:val="00161A5B"/>
    <w:rsid w:val="001624CE"/>
    <w:rsid w:val="001637E0"/>
    <w:rsid w:val="00163FB6"/>
    <w:rsid w:val="00164858"/>
    <w:rsid w:val="00164C5A"/>
    <w:rsid w:val="0016568A"/>
    <w:rsid w:val="001665D5"/>
    <w:rsid w:val="00166920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72"/>
    <w:rsid w:val="001B738F"/>
    <w:rsid w:val="001B765B"/>
    <w:rsid w:val="001B776C"/>
    <w:rsid w:val="001B7A40"/>
    <w:rsid w:val="001C0C24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609"/>
    <w:rsid w:val="001D79A1"/>
    <w:rsid w:val="001E06C3"/>
    <w:rsid w:val="001E1CE1"/>
    <w:rsid w:val="001E1EDF"/>
    <w:rsid w:val="001E2D54"/>
    <w:rsid w:val="001E5019"/>
    <w:rsid w:val="001E541D"/>
    <w:rsid w:val="001E65F6"/>
    <w:rsid w:val="001E6BFD"/>
    <w:rsid w:val="001E75FB"/>
    <w:rsid w:val="001F0096"/>
    <w:rsid w:val="001F03C4"/>
    <w:rsid w:val="001F0571"/>
    <w:rsid w:val="001F1436"/>
    <w:rsid w:val="001F1C91"/>
    <w:rsid w:val="001F2070"/>
    <w:rsid w:val="001F3ED1"/>
    <w:rsid w:val="001F4885"/>
    <w:rsid w:val="001F4AB2"/>
    <w:rsid w:val="001F4AEE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5164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46CE"/>
    <w:rsid w:val="0024528F"/>
    <w:rsid w:val="00245A70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7FE"/>
    <w:rsid w:val="0025690C"/>
    <w:rsid w:val="00256AB2"/>
    <w:rsid w:val="0026090E"/>
    <w:rsid w:val="00260C8B"/>
    <w:rsid w:val="00262886"/>
    <w:rsid w:val="002639B3"/>
    <w:rsid w:val="002644E4"/>
    <w:rsid w:val="00264B2E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A4E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4C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1B46"/>
    <w:rsid w:val="002E1F17"/>
    <w:rsid w:val="002E23ED"/>
    <w:rsid w:val="002E2461"/>
    <w:rsid w:val="002E2AF3"/>
    <w:rsid w:val="002E32DD"/>
    <w:rsid w:val="002E59D9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0E72"/>
    <w:rsid w:val="00302882"/>
    <w:rsid w:val="00304064"/>
    <w:rsid w:val="00304C22"/>
    <w:rsid w:val="00304F1E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05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B13"/>
    <w:rsid w:val="00344E97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496E"/>
    <w:rsid w:val="00365190"/>
    <w:rsid w:val="0036537D"/>
    <w:rsid w:val="00366F8A"/>
    <w:rsid w:val="0036787A"/>
    <w:rsid w:val="00367A0E"/>
    <w:rsid w:val="003707E1"/>
    <w:rsid w:val="00370C90"/>
    <w:rsid w:val="0037194A"/>
    <w:rsid w:val="00372C10"/>
    <w:rsid w:val="00372EF5"/>
    <w:rsid w:val="003732FA"/>
    <w:rsid w:val="0037435F"/>
    <w:rsid w:val="003747F2"/>
    <w:rsid w:val="00376641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38A8"/>
    <w:rsid w:val="00393D89"/>
    <w:rsid w:val="0039557A"/>
    <w:rsid w:val="003973A7"/>
    <w:rsid w:val="003974E3"/>
    <w:rsid w:val="003A25FF"/>
    <w:rsid w:val="003A299C"/>
    <w:rsid w:val="003A2D3E"/>
    <w:rsid w:val="003A3E2D"/>
    <w:rsid w:val="003A5C98"/>
    <w:rsid w:val="003A5CB0"/>
    <w:rsid w:val="003A5E3D"/>
    <w:rsid w:val="003A6608"/>
    <w:rsid w:val="003A6674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BBF"/>
    <w:rsid w:val="003B5CE3"/>
    <w:rsid w:val="003C19FC"/>
    <w:rsid w:val="003C1C7F"/>
    <w:rsid w:val="003C215A"/>
    <w:rsid w:val="003C314D"/>
    <w:rsid w:val="003C39CB"/>
    <w:rsid w:val="003C3A96"/>
    <w:rsid w:val="003C7F1C"/>
    <w:rsid w:val="003D0848"/>
    <w:rsid w:val="003D0F23"/>
    <w:rsid w:val="003D12B0"/>
    <w:rsid w:val="003D196A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03D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6752"/>
    <w:rsid w:val="004475A0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546"/>
    <w:rsid w:val="00460C1D"/>
    <w:rsid w:val="00461DAD"/>
    <w:rsid w:val="00462743"/>
    <w:rsid w:val="00462B7C"/>
    <w:rsid w:val="00463456"/>
    <w:rsid w:val="00463D20"/>
    <w:rsid w:val="00464002"/>
    <w:rsid w:val="00464B54"/>
    <w:rsid w:val="004661B7"/>
    <w:rsid w:val="00467B06"/>
    <w:rsid w:val="00470242"/>
    <w:rsid w:val="004703F5"/>
    <w:rsid w:val="00473087"/>
    <w:rsid w:val="004735DC"/>
    <w:rsid w:val="00473EF4"/>
    <w:rsid w:val="0047562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43D"/>
    <w:rsid w:val="00491C8F"/>
    <w:rsid w:val="004938F9"/>
    <w:rsid w:val="004941B0"/>
    <w:rsid w:val="004946D8"/>
    <w:rsid w:val="00494A86"/>
    <w:rsid w:val="00495170"/>
    <w:rsid w:val="00495318"/>
    <w:rsid w:val="00495940"/>
    <w:rsid w:val="00495A8F"/>
    <w:rsid w:val="0049775E"/>
    <w:rsid w:val="004A1461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06F6"/>
    <w:rsid w:val="004E193C"/>
    <w:rsid w:val="004E1C70"/>
    <w:rsid w:val="004E3B47"/>
    <w:rsid w:val="004E5F10"/>
    <w:rsid w:val="004E5FB3"/>
    <w:rsid w:val="004E7951"/>
    <w:rsid w:val="004E7A22"/>
    <w:rsid w:val="004F1660"/>
    <w:rsid w:val="004F195E"/>
    <w:rsid w:val="004F1AAB"/>
    <w:rsid w:val="004F266C"/>
    <w:rsid w:val="004F3102"/>
    <w:rsid w:val="004F4ADC"/>
    <w:rsid w:val="004F52AE"/>
    <w:rsid w:val="004F5F07"/>
    <w:rsid w:val="004F6393"/>
    <w:rsid w:val="005000A4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299"/>
    <w:rsid w:val="00513A0D"/>
    <w:rsid w:val="005151DC"/>
    <w:rsid w:val="00515919"/>
    <w:rsid w:val="00515EA7"/>
    <w:rsid w:val="00516786"/>
    <w:rsid w:val="00516D71"/>
    <w:rsid w:val="0051771B"/>
    <w:rsid w:val="00517D20"/>
    <w:rsid w:val="00521485"/>
    <w:rsid w:val="00521F91"/>
    <w:rsid w:val="005221E2"/>
    <w:rsid w:val="00522200"/>
    <w:rsid w:val="0052363E"/>
    <w:rsid w:val="00524239"/>
    <w:rsid w:val="00524398"/>
    <w:rsid w:val="00525152"/>
    <w:rsid w:val="005253E0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010"/>
    <w:rsid w:val="005408B3"/>
    <w:rsid w:val="00540E04"/>
    <w:rsid w:val="00540E35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3AAF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323B"/>
    <w:rsid w:val="00584710"/>
    <w:rsid w:val="0058479A"/>
    <w:rsid w:val="005848A7"/>
    <w:rsid w:val="00584A86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C707B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2244"/>
    <w:rsid w:val="006038F2"/>
    <w:rsid w:val="006041D3"/>
    <w:rsid w:val="00604667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D98"/>
    <w:rsid w:val="00614FBC"/>
    <w:rsid w:val="006165EC"/>
    <w:rsid w:val="006165FF"/>
    <w:rsid w:val="00617001"/>
    <w:rsid w:val="006176D6"/>
    <w:rsid w:val="00617985"/>
    <w:rsid w:val="00620397"/>
    <w:rsid w:val="00621408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63AD"/>
    <w:rsid w:val="00636683"/>
    <w:rsid w:val="00636869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068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3F2C"/>
    <w:rsid w:val="006756C0"/>
    <w:rsid w:val="00676243"/>
    <w:rsid w:val="006803F3"/>
    <w:rsid w:val="00680489"/>
    <w:rsid w:val="006804A8"/>
    <w:rsid w:val="006819D7"/>
    <w:rsid w:val="00681B3E"/>
    <w:rsid w:val="006824B9"/>
    <w:rsid w:val="00682ECB"/>
    <w:rsid w:val="00685A24"/>
    <w:rsid w:val="00686BFD"/>
    <w:rsid w:val="00687FFE"/>
    <w:rsid w:val="006900CB"/>
    <w:rsid w:val="0069194B"/>
    <w:rsid w:val="0069197E"/>
    <w:rsid w:val="00692346"/>
    <w:rsid w:val="00695CF6"/>
    <w:rsid w:val="0069620D"/>
    <w:rsid w:val="00696822"/>
    <w:rsid w:val="0069688E"/>
    <w:rsid w:val="00696BBD"/>
    <w:rsid w:val="006A0594"/>
    <w:rsid w:val="006A0C55"/>
    <w:rsid w:val="006A0DB1"/>
    <w:rsid w:val="006A1352"/>
    <w:rsid w:val="006A17E1"/>
    <w:rsid w:val="006A1B27"/>
    <w:rsid w:val="006A1BBA"/>
    <w:rsid w:val="006A4FD2"/>
    <w:rsid w:val="006A59F1"/>
    <w:rsid w:val="006A5A2C"/>
    <w:rsid w:val="006A5B0C"/>
    <w:rsid w:val="006A603F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633"/>
    <w:rsid w:val="006D0C76"/>
    <w:rsid w:val="006D2382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7BC"/>
    <w:rsid w:val="006E6B0E"/>
    <w:rsid w:val="006E7E3E"/>
    <w:rsid w:val="006F02D4"/>
    <w:rsid w:val="006F1017"/>
    <w:rsid w:val="006F12AA"/>
    <w:rsid w:val="006F1B1E"/>
    <w:rsid w:val="006F1D0F"/>
    <w:rsid w:val="006F1E99"/>
    <w:rsid w:val="006F20D9"/>
    <w:rsid w:val="006F232C"/>
    <w:rsid w:val="006F2796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679E"/>
    <w:rsid w:val="00717128"/>
    <w:rsid w:val="007172A9"/>
    <w:rsid w:val="00717732"/>
    <w:rsid w:val="0071788F"/>
    <w:rsid w:val="00717C2F"/>
    <w:rsid w:val="00721182"/>
    <w:rsid w:val="0072142F"/>
    <w:rsid w:val="007219E8"/>
    <w:rsid w:val="00723B3A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374A0"/>
    <w:rsid w:val="00740EAC"/>
    <w:rsid w:val="00740FBE"/>
    <w:rsid w:val="007415E1"/>
    <w:rsid w:val="007429C4"/>
    <w:rsid w:val="00743C37"/>
    <w:rsid w:val="00744309"/>
    <w:rsid w:val="00744584"/>
    <w:rsid w:val="00744982"/>
    <w:rsid w:val="00744DC9"/>
    <w:rsid w:val="0074503F"/>
    <w:rsid w:val="0074565D"/>
    <w:rsid w:val="0074631B"/>
    <w:rsid w:val="00746AEE"/>
    <w:rsid w:val="00746AF4"/>
    <w:rsid w:val="00746FD3"/>
    <w:rsid w:val="007475CA"/>
    <w:rsid w:val="00750785"/>
    <w:rsid w:val="00750D1B"/>
    <w:rsid w:val="00751592"/>
    <w:rsid w:val="00751833"/>
    <w:rsid w:val="00752C47"/>
    <w:rsid w:val="007555D6"/>
    <w:rsid w:val="00755F68"/>
    <w:rsid w:val="00756A41"/>
    <w:rsid w:val="00756DB6"/>
    <w:rsid w:val="007623F7"/>
    <w:rsid w:val="0076245B"/>
    <w:rsid w:val="00762AF6"/>
    <w:rsid w:val="00763699"/>
    <w:rsid w:val="00763E61"/>
    <w:rsid w:val="00763FDD"/>
    <w:rsid w:val="0076411B"/>
    <w:rsid w:val="00764C04"/>
    <w:rsid w:val="00764FCA"/>
    <w:rsid w:val="007652A9"/>
    <w:rsid w:val="00765EFD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77118"/>
    <w:rsid w:val="007773DB"/>
    <w:rsid w:val="00782243"/>
    <w:rsid w:val="00782397"/>
    <w:rsid w:val="0078385B"/>
    <w:rsid w:val="00783BD5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2E3A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3037"/>
    <w:rsid w:val="007B6D3A"/>
    <w:rsid w:val="007B6E04"/>
    <w:rsid w:val="007B6F57"/>
    <w:rsid w:val="007C0C28"/>
    <w:rsid w:val="007C0E5C"/>
    <w:rsid w:val="007C1B99"/>
    <w:rsid w:val="007C1C2A"/>
    <w:rsid w:val="007C21E5"/>
    <w:rsid w:val="007C345E"/>
    <w:rsid w:val="007C39A7"/>
    <w:rsid w:val="007C5040"/>
    <w:rsid w:val="007C50E9"/>
    <w:rsid w:val="007C78C6"/>
    <w:rsid w:val="007D0480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471F"/>
    <w:rsid w:val="007E5C3A"/>
    <w:rsid w:val="007E6672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3DA9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5A15"/>
    <w:rsid w:val="008162EB"/>
    <w:rsid w:val="00817E97"/>
    <w:rsid w:val="00820025"/>
    <w:rsid w:val="0082039E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D82"/>
    <w:rsid w:val="008272FE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4B52"/>
    <w:rsid w:val="00835B40"/>
    <w:rsid w:val="00835DAA"/>
    <w:rsid w:val="00836AC5"/>
    <w:rsid w:val="008371DF"/>
    <w:rsid w:val="00837BA7"/>
    <w:rsid w:val="00837E96"/>
    <w:rsid w:val="00841168"/>
    <w:rsid w:val="0084272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2F20"/>
    <w:rsid w:val="00863A33"/>
    <w:rsid w:val="00864110"/>
    <w:rsid w:val="008642E6"/>
    <w:rsid w:val="0086456E"/>
    <w:rsid w:val="0086566C"/>
    <w:rsid w:val="00866944"/>
    <w:rsid w:val="008677BB"/>
    <w:rsid w:val="00867869"/>
    <w:rsid w:val="0087012C"/>
    <w:rsid w:val="00870E62"/>
    <w:rsid w:val="00872728"/>
    <w:rsid w:val="008732CD"/>
    <w:rsid w:val="008739DC"/>
    <w:rsid w:val="0087460C"/>
    <w:rsid w:val="008746BE"/>
    <w:rsid w:val="00875289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3F68"/>
    <w:rsid w:val="008A482E"/>
    <w:rsid w:val="008A54CC"/>
    <w:rsid w:val="008A5C30"/>
    <w:rsid w:val="008A75B1"/>
    <w:rsid w:val="008B1891"/>
    <w:rsid w:val="008B1D87"/>
    <w:rsid w:val="008B209D"/>
    <w:rsid w:val="008B30C3"/>
    <w:rsid w:val="008B40C7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1AB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F93"/>
    <w:rsid w:val="0091248C"/>
    <w:rsid w:val="00913085"/>
    <w:rsid w:val="00914F50"/>
    <w:rsid w:val="00915403"/>
    <w:rsid w:val="009160AC"/>
    <w:rsid w:val="00916CD1"/>
    <w:rsid w:val="00917C5D"/>
    <w:rsid w:val="009213B1"/>
    <w:rsid w:val="00921734"/>
    <w:rsid w:val="00921F40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0DD"/>
    <w:rsid w:val="00934229"/>
    <w:rsid w:val="0093562E"/>
    <w:rsid w:val="0093607F"/>
    <w:rsid w:val="0093617E"/>
    <w:rsid w:val="00936390"/>
    <w:rsid w:val="00936408"/>
    <w:rsid w:val="009376A4"/>
    <w:rsid w:val="00941003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1E7A"/>
    <w:rsid w:val="00952AE6"/>
    <w:rsid w:val="009530D6"/>
    <w:rsid w:val="00953118"/>
    <w:rsid w:val="00953A34"/>
    <w:rsid w:val="00953B63"/>
    <w:rsid w:val="0095710D"/>
    <w:rsid w:val="0095717B"/>
    <w:rsid w:val="0095742D"/>
    <w:rsid w:val="00957B05"/>
    <w:rsid w:val="00960785"/>
    <w:rsid w:val="0096246D"/>
    <w:rsid w:val="0096293F"/>
    <w:rsid w:val="00962FD1"/>
    <w:rsid w:val="00963058"/>
    <w:rsid w:val="00963F23"/>
    <w:rsid w:val="00964140"/>
    <w:rsid w:val="009644C2"/>
    <w:rsid w:val="00965D2E"/>
    <w:rsid w:val="00965D42"/>
    <w:rsid w:val="00965F2C"/>
    <w:rsid w:val="00966148"/>
    <w:rsid w:val="00966394"/>
    <w:rsid w:val="00966C60"/>
    <w:rsid w:val="00967C1B"/>
    <w:rsid w:val="00967DC6"/>
    <w:rsid w:val="0097070A"/>
    <w:rsid w:val="009711A5"/>
    <w:rsid w:val="0097220D"/>
    <w:rsid w:val="0097225A"/>
    <w:rsid w:val="00972B9A"/>
    <w:rsid w:val="009745FE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3628"/>
    <w:rsid w:val="00983925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16C"/>
    <w:rsid w:val="00997BCD"/>
    <w:rsid w:val="009A0524"/>
    <w:rsid w:val="009A1565"/>
    <w:rsid w:val="009A2CA3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1265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3432"/>
    <w:rsid w:val="009D490C"/>
    <w:rsid w:val="009D4E54"/>
    <w:rsid w:val="009D579E"/>
    <w:rsid w:val="009D5D76"/>
    <w:rsid w:val="009D6B0E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3759"/>
    <w:rsid w:val="009F3D3D"/>
    <w:rsid w:val="009F4635"/>
    <w:rsid w:val="009F4795"/>
    <w:rsid w:val="009F7714"/>
    <w:rsid w:val="009F78B6"/>
    <w:rsid w:val="00A00062"/>
    <w:rsid w:val="00A00193"/>
    <w:rsid w:val="00A00E0A"/>
    <w:rsid w:val="00A03679"/>
    <w:rsid w:val="00A03C10"/>
    <w:rsid w:val="00A04E1B"/>
    <w:rsid w:val="00A05F78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87F"/>
    <w:rsid w:val="00A22240"/>
    <w:rsid w:val="00A22A74"/>
    <w:rsid w:val="00A22AD0"/>
    <w:rsid w:val="00A23442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64D0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48AE"/>
    <w:rsid w:val="00A451AA"/>
    <w:rsid w:val="00A468F3"/>
    <w:rsid w:val="00A47712"/>
    <w:rsid w:val="00A47FC3"/>
    <w:rsid w:val="00A50776"/>
    <w:rsid w:val="00A50C5D"/>
    <w:rsid w:val="00A51C04"/>
    <w:rsid w:val="00A520FB"/>
    <w:rsid w:val="00A52260"/>
    <w:rsid w:val="00A52F6C"/>
    <w:rsid w:val="00A53300"/>
    <w:rsid w:val="00A53309"/>
    <w:rsid w:val="00A55990"/>
    <w:rsid w:val="00A5727A"/>
    <w:rsid w:val="00A5748F"/>
    <w:rsid w:val="00A57FFD"/>
    <w:rsid w:val="00A6046E"/>
    <w:rsid w:val="00A6059A"/>
    <w:rsid w:val="00A61841"/>
    <w:rsid w:val="00A6264B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B6C"/>
    <w:rsid w:val="00A93E86"/>
    <w:rsid w:val="00A940E1"/>
    <w:rsid w:val="00A96BA3"/>
    <w:rsid w:val="00A96DE3"/>
    <w:rsid w:val="00AA037A"/>
    <w:rsid w:val="00AA152A"/>
    <w:rsid w:val="00AA15A4"/>
    <w:rsid w:val="00AA3521"/>
    <w:rsid w:val="00AA4EA9"/>
    <w:rsid w:val="00AA513A"/>
    <w:rsid w:val="00AA557E"/>
    <w:rsid w:val="00AA5669"/>
    <w:rsid w:val="00AA57B8"/>
    <w:rsid w:val="00AA5B24"/>
    <w:rsid w:val="00AA6D1A"/>
    <w:rsid w:val="00AA6DC0"/>
    <w:rsid w:val="00AA6F7B"/>
    <w:rsid w:val="00AA7094"/>
    <w:rsid w:val="00AA7F84"/>
    <w:rsid w:val="00AB00D0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1D46"/>
    <w:rsid w:val="00AC21A1"/>
    <w:rsid w:val="00AC2A7A"/>
    <w:rsid w:val="00AC2CC7"/>
    <w:rsid w:val="00AC30D1"/>
    <w:rsid w:val="00AC3A62"/>
    <w:rsid w:val="00AC48EB"/>
    <w:rsid w:val="00AC4EB4"/>
    <w:rsid w:val="00AC6733"/>
    <w:rsid w:val="00AC7006"/>
    <w:rsid w:val="00AC76AF"/>
    <w:rsid w:val="00AD2824"/>
    <w:rsid w:val="00AD35A5"/>
    <w:rsid w:val="00AD38F7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2F60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25FE"/>
    <w:rsid w:val="00AF357E"/>
    <w:rsid w:val="00AF3F58"/>
    <w:rsid w:val="00AF4E26"/>
    <w:rsid w:val="00AF5BF9"/>
    <w:rsid w:val="00AF5D37"/>
    <w:rsid w:val="00AF6DF8"/>
    <w:rsid w:val="00AF7288"/>
    <w:rsid w:val="00AF759D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07007"/>
    <w:rsid w:val="00B101D1"/>
    <w:rsid w:val="00B10C58"/>
    <w:rsid w:val="00B116B7"/>
    <w:rsid w:val="00B12421"/>
    <w:rsid w:val="00B1261B"/>
    <w:rsid w:val="00B1307F"/>
    <w:rsid w:val="00B139F8"/>
    <w:rsid w:val="00B1410C"/>
    <w:rsid w:val="00B14721"/>
    <w:rsid w:val="00B148B2"/>
    <w:rsid w:val="00B14C79"/>
    <w:rsid w:val="00B14ECD"/>
    <w:rsid w:val="00B15C54"/>
    <w:rsid w:val="00B16729"/>
    <w:rsid w:val="00B16DD9"/>
    <w:rsid w:val="00B16F44"/>
    <w:rsid w:val="00B174E9"/>
    <w:rsid w:val="00B21323"/>
    <w:rsid w:val="00B21523"/>
    <w:rsid w:val="00B21540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639"/>
    <w:rsid w:val="00B34C21"/>
    <w:rsid w:val="00B34CF4"/>
    <w:rsid w:val="00B357BC"/>
    <w:rsid w:val="00B36667"/>
    <w:rsid w:val="00B371CF"/>
    <w:rsid w:val="00B40756"/>
    <w:rsid w:val="00B418DC"/>
    <w:rsid w:val="00B41BF3"/>
    <w:rsid w:val="00B42D99"/>
    <w:rsid w:val="00B4329C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3F7A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9C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40C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0B1"/>
    <w:rsid w:val="00B95547"/>
    <w:rsid w:val="00B96F9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0C6D"/>
    <w:rsid w:val="00BC1AE0"/>
    <w:rsid w:val="00BC2BD1"/>
    <w:rsid w:val="00BC40D3"/>
    <w:rsid w:val="00BC4276"/>
    <w:rsid w:val="00BC5C89"/>
    <w:rsid w:val="00BC6321"/>
    <w:rsid w:val="00BC6CB7"/>
    <w:rsid w:val="00BC7366"/>
    <w:rsid w:val="00BC7D45"/>
    <w:rsid w:val="00BD005A"/>
    <w:rsid w:val="00BD0441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E6A53"/>
    <w:rsid w:val="00BF07DC"/>
    <w:rsid w:val="00BF08EF"/>
    <w:rsid w:val="00BF0E90"/>
    <w:rsid w:val="00BF17DB"/>
    <w:rsid w:val="00BF2173"/>
    <w:rsid w:val="00BF3A05"/>
    <w:rsid w:val="00BF4291"/>
    <w:rsid w:val="00BF5AD4"/>
    <w:rsid w:val="00BF7155"/>
    <w:rsid w:val="00BF7F21"/>
    <w:rsid w:val="00BF7F65"/>
    <w:rsid w:val="00C02D38"/>
    <w:rsid w:val="00C030C8"/>
    <w:rsid w:val="00C04846"/>
    <w:rsid w:val="00C0551D"/>
    <w:rsid w:val="00C05E66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66A2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FE"/>
    <w:rsid w:val="00C31E3F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7107D"/>
    <w:rsid w:val="00C74449"/>
    <w:rsid w:val="00C74EE6"/>
    <w:rsid w:val="00C768F0"/>
    <w:rsid w:val="00C77E5B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023B"/>
    <w:rsid w:val="00CA255F"/>
    <w:rsid w:val="00CA2BA5"/>
    <w:rsid w:val="00CA48A2"/>
    <w:rsid w:val="00CA4C40"/>
    <w:rsid w:val="00CA567E"/>
    <w:rsid w:val="00CA5B55"/>
    <w:rsid w:val="00CA79A8"/>
    <w:rsid w:val="00CB08DD"/>
    <w:rsid w:val="00CB0A9E"/>
    <w:rsid w:val="00CB0E21"/>
    <w:rsid w:val="00CB1096"/>
    <w:rsid w:val="00CB1C34"/>
    <w:rsid w:val="00CB1E45"/>
    <w:rsid w:val="00CB28AA"/>
    <w:rsid w:val="00CB37E7"/>
    <w:rsid w:val="00CB43BC"/>
    <w:rsid w:val="00CB4887"/>
    <w:rsid w:val="00CB536B"/>
    <w:rsid w:val="00CB58B4"/>
    <w:rsid w:val="00CB5A73"/>
    <w:rsid w:val="00CB5EA8"/>
    <w:rsid w:val="00CB654B"/>
    <w:rsid w:val="00CB6EDE"/>
    <w:rsid w:val="00CB789C"/>
    <w:rsid w:val="00CB78B2"/>
    <w:rsid w:val="00CB79AF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C71D6"/>
    <w:rsid w:val="00CC722D"/>
    <w:rsid w:val="00CD00C7"/>
    <w:rsid w:val="00CD0BB5"/>
    <w:rsid w:val="00CD1E04"/>
    <w:rsid w:val="00CD2095"/>
    <w:rsid w:val="00CD2B42"/>
    <w:rsid w:val="00CD44F1"/>
    <w:rsid w:val="00CD4D99"/>
    <w:rsid w:val="00CD6635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429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4527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16D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3B4B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21B"/>
    <w:rsid w:val="00D4452F"/>
    <w:rsid w:val="00D44BD1"/>
    <w:rsid w:val="00D45FBC"/>
    <w:rsid w:val="00D46984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6D57"/>
    <w:rsid w:val="00D67004"/>
    <w:rsid w:val="00D6748E"/>
    <w:rsid w:val="00D70A26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905C5"/>
    <w:rsid w:val="00D90713"/>
    <w:rsid w:val="00D920D9"/>
    <w:rsid w:val="00D92100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9CE"/>
    <w:rsid w:val="00DC5DA4"/>
    <w:rsid w:val="00DC5DC3"/>
    <w:rsid w:val="00DC6C5E"/>
    <w:rsid w:val="00DC740C"/>
    <w:rsid w:val="00DC76D1"/>
    <w:rsid w:val="00DD0E76"/>
    <w:rsid w:val="00DD3600"/>
    <w:rsid w:val="00DD396B"/>
    <w:rsid w:val="00DD4B94"/>
    <w:rsid w:val="00DD5DE4"/>
    <w:rsid w:val="00DE12C2"/>
    <w:rsid w:val="00DE1301"/>
    <w:rsid w:val="00DE1EFF"/>
    <w:rsid w:val="00DE234B"/>
    <w:rsid w:val="00DE27C2"/>
    <w:rsid w:val="00DE2F68"/>
    <w:rsid w:val="00DE3C85"/>
    <w:rsid w:val="00DE417F"/>
    <w:rsid w:val="00DE544C"/>
    <w:rsid w:val="00DE7735"/>
    <w:rsid w:val="00DE7920"/>
    <w:rsid w:val="00DF0358"/>
    <w:rsid w:val="00DF03D8"/>
    <w:rsid w:val="00DF07BB"/>
    <w:rsid w:val="00DF3FAB"/>
    <w:rsid w:val="00DF41C4"/>
    <w:rsid w:val="00DF4231"/>
    <w:rsid w:val="00DF4A3D"/>
    <w:rsid w:val="00DF4EE8"/>
    <w:rsid w:val="00DF6AC5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6D0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178FD"/>
    <w:rsid w:val="00E20FDE"/>
    <w:rsid w:val="00E21DBC"/>
    <w:rsid w:val="00E21E3F"/>
    <w:rsid w:val="00E21EA5"/>
    <w:rsid w:val="00E2227A"/>
    <w:rsid w:val="00E23F9A"/>
    <w:rsid w:val="00E2460D"/>
    <w:rsid w:val="00E255C2"/>
    <w:rsid w:val="00E26F82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37DA9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6038"/>
    <w:rsid w:val="00E473F5"/>
    <w:rsid w:val="00E47881"/>
    <w:rsid w:val="00E47A23"/>
    <w:rsid w:val="00E50A25"/>
    <w:rsid w:val="00E50BB8"/>
    <w:rsid w:val="00E50E29"/>
    <w:rsid w:val="00E50EFB"/>
    <w:rsid w:val="00E51A15"/>
    <w:rsid w:val="00E51B41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60A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70F"/>
    <w:rsid w:val="00EB0F0A"/>
    <w:rsid w:val="00EB16F9"/>
    <w:rsid w:val="00EB21B2"/>
    <w:rsid w:val="00EB2545"/>
    <w:rsid w:val="00EB33CA"/>
    <w:rsid w:val="00EB539F"/>
    <w:rsid w:val="00EB5987"/>
    <w:rsid w:val="00EB6AAA"/>
    <w:rsid w:val="00EB7659"/>
    <w:rsid w:val="00EB767D"/>
    <w:rsid w:val="00EB7813"/>
    <w:rsid w:val="00EC0351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C9B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6E00"/>
    <w:rsid w:val="00ED7315"/>
    <w:rsid w:val="00ED7A1D"/>
    <w:rsid w:val="00EE0332"/>
    <w:rsid w:val="00EE153A"/>
    <w:rsid w:val="00EE1DAF"/>
    <w:rsid w:val="00EE228E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78FD"/>
    <w:rsid w:val="00F07B11"/>
    <w:rsid w:val="00F10459"/>
    <w:rsid w:val="00F104C2"/>
    <w:rsid w:val="00F11212"/>
    <w:rsid w:val="00F12828"/>
    <w:rsid w:val="00F12EE5"/>
    <w:rsid w:val="00F13048"/>
    <w:rsid w:val="00F14C67"/>
    <w:rsid w:val="00F15266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80E"/>
    <w:rsid w:val="00F20922"/>
    <w:rsid w:val="00F21141"/>
    <w:rsid w:val="00F21726"/>
    <w:rsid w:val="00F23D8F"/>
    <w:rsid w:val="00F23F4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87A"/>
    <w:rsid w:val="00F369CE"/>
    <w:rsid w:val="00F36A88"/>
    <w:rsid w:val="00F36C79"/>
    <w:rsid w:val="00F37A4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29A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2E47"/>
    <w:rsid w:val="00F632D3"/>
    <w:rsid w:val="00F63ED1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499E"/>
    <w:rsid w:val="00FB603F"/>
    <w:rsid w:val="00FB6283"/>
    <w:rsid w:val="00FB66CA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2EC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431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B9CC3BA9-4A08-4E78-8E1D-941F0557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8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8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8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8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8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8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8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8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8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4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HPE_Graphik_A4_1l.dotx</Template>
  <TotalTime>41628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Patil, Shubham</cp:lastModifiedBy>
  <cp:revision>4450</cp:revision>
  <dcterms:created xsi:type="dcterms:W3CDTF">2025-09-17T13:22:00Z</dcterms:created>
  <dcterms:modified xsi:type="dcterms:W3CDTF">2026-04-23T11:57:00Z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