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C74B" w14:textId="1328DC0C" w:rsidR="006055D4" w:rsidRPr="001317F1" w:rsidRDefault="00590008" w:rsidP="006055D4">
      <w:pPr>
        <w:pStyle w:val="Heading1"/>
        <w:numPr>
          <w:ilvl w:val="0"/>
          <w:numId w:val="0"/>
        </w:numPr>
        <w:rPr>
          <w:rFonts w:ascii="Arial" w:hAnsi="Arial" w:cs="Arial"/>
        </w:rPr>
      </w:pPr>
      <w:bookmarkStart w:id="0" w:name="_Toc216776813"/>
      <w:r w:rsidRPr="005D7AF7">
        <w:rPr>
          <w:noProof/>
          <w:szCs w:val="3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C96797B" wp14:editId="3B9DED21">
                <wp:simplePos x="0" y="0"/>
                <wp:positionH relativeFrom="page">
                  <wp:posOffset>318053</wp:posOffset>
                </wp:positionH>
                <wp:positionV relativeFrom="page">
                  <wp:posOffset>3760967</wp:posOffset>
                </wp:positionV>
                <wp:extent cx="5581816" cy="5096786"/>
                <wp:effectExtent l="0" t="0" r="0" b="8890"/>
                <wp:wrapTopAndBottom/>
                <wp:docPr id="1220479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816" cy="50967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42546" w14:textId="0112BB04" w:rsidR="00B65F4B" w:rsidRPr="0071266A" w:rsidRDefault="00DD2B97" w:rsidP="00B65F4B">
                            <w:pPr>
                              <w:pStyle w:val="CoverHeadline36ptstandard"/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 xml:space="preserve">Title here- </w:t>
                            </w:r>
                            <w:bookmarkStart w:id="1" w:name="DOC_TITLE"/>
                            <w:r w:rsidR="00FC4AFF"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 xml:space="preserve">[ </w:t>
                            </w:r>
                            <w:r w:rsidR="003A57D0"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>DOC_</w:t>
                            </w:r>
                            <w:proofErr w:type="gramStart"/>
                            <w:r w:rsidR="003A57D0"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>TITLE</w:t>
                            </w:r>
                            <w:r w:rsidR="00FC4AFF"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 xml:space="preserve"> ]</w:t>
                            </w:r>
                            <w:bookmarkEnd w:id="1"/>
                            <w:proofErr w:type="gramEnd"/>
                          </w:p>
                          <w:p w14:paraId="6486CCFD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2272E898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Nonstop Professional Services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 Delivery</w:t>
                            </w:r>
                          </w:p>
                          <w:p w14:paraId="2D51CB2A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Prepared by HPE Nonstop Professional Services</w:t>
                            </w:r>
                          </w:p>
                          <w:p w14:paraId="35EBC9B9" w14:textId="05F2548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Date </w:t>
                            </w:r>
                            <w:r w:rsidR="00FC4AFF">
                              <w:rPr>
                                <w:rFonts w:ascii="Arial" w:hAnsi="Arial"/>
                              </w:rPr>
                              <w:t>–</w:t>
                            </w:r>
                            <w:r w:rsidR="00433F14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bookmarkStart w:id="2" w:name="DOC_DATE"/>
                            <w:r w:rsidR="00FC4AFF">
                              <w:rPr>
                                <w:rFonts w:ascii="Arial" w:hAnsi="Arial"/>
                              </w:rPr>
                              <w:t>[</w:t>
                            </w:r>
                            <w:r w:rsidR="00433F14" w:rsidRPr="00433F14">
                              <w:rPr>
                                <w:rFonts w:ascii="Arial" w:hAnsi="Arial"/>
                              </w:rPr>
                              <w:t xml:space="preserve"> DOC_</w:t>
                            </w:r>
                            <w:proofErr w:type="gramStart"/>
                            <w:r w:rsidR="00433F14" w:rsidRPr="00433F14">
                              <w:rPr>
                                <w:rFonts w:ascii="Arial" w:hAnsi="Arial"/>
                              </w:rPr>
                              <w:t xml:space="preserve">DATE </w:t>
                            </w:r>
                            <w:r w:rsidR="00FC4AFF">
                              <w:rPr>
                                <w:rFonts w:ascii="Arial" w:hAnsi="Arial"/>
                              </w:rPr>
                              <w:t>]</w:t>
                            </w:r>
                            <w:bookmarkEnd w:id="2"/>
                            <w:proofErr w:type="gramEnd"/>
                          </w:p>
                          <w:p w14:paraId="31A69247" w14:textId="2C43639B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Reference Number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</w:p>
                          <w:p w14:paraId="5E467FFD" w14:textId="6B24B7B0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Version </w:t>
                            </w:r>
                            <w:r w:rsidR="00FC4AFF">
                              <w:rPr>
                                <w:rFonts w:ascii="Arial" w:hAnsi="Arial"/>
                              </w:rPr>
                              <w:t>–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bookmarkStart w:id="3" w:name="DOC_VERSION"/>
                            <w:r w:rsidR="00FC4AFF">
                              <w:rPr>
                                <w:rFonts w:ascii="Arial" w:hAnsi="Arial"/>
                              </w:rPr>
                              <w:t>[</w:t>
                            </w:r>
                            <w:r w:rsidR="00F645A8" w:rsidRPr="00F645A8">
                              <w:rPr>
                                <w:rFonts w:ascii="Arial" w:hAnsi="Arial"/>
                              </w:rPr>
                              <w:t xml:space="preserve"> DOC_</w:t>
                            </w:r>
                            <w:proofErr w:type="gramStart"/>
                            <w:r w:rsidR="00F645A8" w:rsidRPr="00F645A8">
                              <w:rPr>
                                <w:rFonts w:ascii="Arial" w:hAnsi="Arial"/>
                              </w:rPr>
                              <w:t xml:space="preserve">VERSION </w:t>
                            </w:r>
                            <w:r w:rsidR="00FC4AFF">
                              <w:rPr>
                                <w:rFonts w:ascii="Arial" w:hAnsi="Arial"/>
                              </w:rPr>
                              <w:t>]</w:t>
                            </w:r>
                            <w:bookmarkEnd w:id="3"/>
                            <w:proofErr w:type="gramEnd"/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</w:p>
                          <w:p w14:paraId="51A8F0B7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27743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A27D15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9A56851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Asdasdasd</w:t>
                            </w:r>
                            <w:proofErr w:type="spellEnd"/>
                          </w:p>
                          <w:p w14:paraId="699FD586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3CF5750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asdasd</w:t>
                            </w:r>
                            <w:proofErr w:type="spellEnd"/>
                          </w:p>
                          <w:p w14:paraId="3455658A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B2531EE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6CF9464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20A3BA8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asdsdadasd</w:t>
                            </w:r>
                            <w:proofErr w:type="spellEnd"/>
                          </w:p>
                          <w:p w14:paraId="4D9F6D7A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7837CC2A" w14:textId="77777777" w:rsidR="00B65F4B" w:rsidRDefault="00B65F4B" w:rsidP="00B65F4B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679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05pt;margin-top:296.15pt;width:439.5pt;height:401.3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" filled="f" stroked="f">
                <v:textbox inset="0,0,0,0">
                  <w:txbxContent>
                    <w:p w14:paraId="4D342546" w14:textId="0112BB04" w:rsidR="00B65F4B" w:rsidRPr="0071266A" w:rsidRDefault="00DD2B97" w:rsidP="00B65F4B">
                      <w:pPr>
                        <w:pStyle w:val="CoverHeadline36ptstandard"/>
                        <w:rPr>
                          <w:rFonts w:ascii="Arial" w:hAnsi="Arial"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/>
                          <w:sz w:val="52"/>
                          <w:szCs w:val="52"/>
                        </w:rPr>
                        <w:t xml:space="preserve">Title here- </w:t>
                      </w:r>
                      <w:bookmarkStart w:id="4" w:name="DOC_TITLE"/>
                      <w:r w:rsidR="00FC4AFF">
                        <w:rPr>
                          <w:rFonts w:ascii="Arial" w:hAnsi="Arial"/>
                          <w:sz w:val="52"/>
                          <w:szCs w:val="52"/>
                        </w:rPr>
                        <w:t xml:space="preserve">[ </w:t>
                      </w:r>
                      <w:r w:rsidR="003A57D0">
                        <w:rPr>
                          <w:rFonts w:ascii="Arial" w:hAnsi="Arial"/>
                          <w:sz w:val="52"/>
                          <w:szCs w:val="52"/>
                        </w:rPr>
                        <w:t>DOC_</w:t>
                      </w:r>
                      <w:proofErr w:type="gramStart"/>
                      <w:r w:rsidR="003A57D0">
                        <w:rPr>
                          <w:rFonts w:ascii="Arial" w:hAnsi="Arial"/>
                          <w:sz w:val="52"/>
                          <w:szCs w:val="52"/>
                        </w:rPr>
                        <w:t>TITLE</w:t>
                      </w:r>
                      <w:r w:rsidR="00FC4AFF">
                        <w:rPr>
                          <w:rFonts w:ascii="Arial" w:hAnsi="Arial"/>
                          <w:sz w:val="52"/>
                          <w:szCs w:val="52"/>
                        </w:rPr>
                        <w:t xml:space="preserve"> ]</w:t>
                      </w:r>
                      <w:bookmarkEnd w:id="4"/>
                      <w:proofErr w:type="gramEnd"/>
                    </w:p>
                    <w:p w14:paraId="6486CCFD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2272E898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Nonstop Professional Services</w:t>
                      </w:r>
                      <w:r>
                        <w:rPr>
                          <w:rFonts w:ascii="Arial" w:hAnsi="Arial"/>
                        </w:rPr>
                        <w:t xml:space="preserve"> Delivery</w:t>
                      </w:r>
                    </w:p>
                    <w:p w14:paraId="2D51CB2A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Prepared by HPE Nonstop Professional Services</w:t>
                      </w:r>
                    </w:p>
                    <w:p w14:paraId="35EBC9B9" w14:textId="05F2548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Date </w:t>
                      </w:r>
                      <w:r w:rsidR="00FC4AFF">
                        <w:rPr>
                          <w:rFonts w:ascii="Arial" w:hAnsi="Arial"/>
                        </w:rPr>
                        <w:t>–</w:t>
                      </w:r>
                      <w:r w:rsidR="00433F14">
                        <w:rPr>
                          <w:rFonts w:ascii="Arial" w:hAnsi="Arial"/>
                        </w:rPr>
                        <w:t xml:space="preserve"> </w:t>
                      </w:r>
                      <w:bookmarkStart w:id="5" w:name="DOC_DATE"/>
                      <w:r w:rsidR="00FC4AFF">
                        <w:rPr>
                          <w:rFonts w:ascii="Arial" w:hAnsi="Arial"/>
                        </w:rPr>
                        <w:t>[</w:t>
                      </w:r>
                      <w:r w:rsidR="00433F14" w:rsidRPr="00433F14">
                        <w:rPr>
                          <w:rFonts w:ascii="Arial" w:hAnsi="Arial"/>
                        </w:rPr>
                        <w:t xml:space="preserve"> DOC_</w:t>
                      </w:r>
                      <w:proofErr w:type="gramStart"/>
                      <w:r w:rsidR="00433F14" w:rsidRPr="00433F14">
                        <w:rPr>
                          <w:rFonts w:ascii="Arial" w:hAnsi="Arial"/>
                        </w:rPr>
                        <w:t xml:space="preserve">DATE </w:t>
                      </w:r>
                      <w:r w:rsidR="00FC4AFF">
                        <w:rPr>
                          <w:rFonts w:ascii="Arial" w:hAnsi="Arial"/>
                        </w:rPr>
                        <w:t>]</w:t>
                      </w:r>
                      <w:bookmarkEnd w:id="5"/>
                      <w:proofErr w:type="gramEnd"/>
                    </w:p>
                    <w:p w14:paraId="31A69247" w14:textId="2C43639B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Reference Number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</w:p>
                    <w:p w14:paraId="5E467FFD" w14:textId="6B24B7B0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Version </w:t>
                      </w:r>
                      <w:r w:rsidR="00FC4AFF">
                        <w:rPr>
                          <w:rFonts w:ascii="Arial" w:hAnsi="Arial"/>
                        </w:rPr>
                        <w:t>–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bookmarkStart w:id="6" w:name="DOC_VERSION"/>
                      <w:r w:rsidR="00FC4AFF">
                        <w:rPr>
                          <w:rFonts w:ascii="Arial" w:hAnsi="Arial"/>
                        </w:rPr>
                        <w:t>[</w:t>
                      </w:r>
                      <w:r w:rsidR="00F645A8" w:rsidRPr="00F645A8">
                        <w:rPr>
                          <w:rFonts w:ascii="Arial" w:hAnsi="Arial"/>
                        </w:rPr>
                        <w:t xml:space="preserve"> DOC_</w:t>
                      </w:r>
                      <w:proofErr w:type="gramStart"/>
                      <w:r w:rsidR="00F645A8" w:rsidRPr="00F645A8">
                        <w:rPr>
                          <w:rFonts w:ascii="Arial" w:hAnsi="Arial"/>
                        </w:rPr>
                        <w:t xml:space="preserve">VERSION </w:t>
                      </w:r>
                      <w:r w:rsidR="00FC4AFF">
                        <w:rPr>
                          <w:rFonts w:ascii="Arial" w:hAnsi="Arial"/>
                        </w:rPr>
                        <w:t>]</w:t>
                      </w:r>
                      <w:bookmarkEnd w:id="6"/>
                      <w:proofErr w:type="gramEnd"/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</w:p>
                    <w:p w14:paraId="51A8F0B7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27743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A27D15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9A56851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Asdasdasd</w:t>
                      </w:r>
                      <w:proofErr w:type="spellEnd"/>
                    </w:p>
                    <w:p w14:paraId="699FD586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3CF5750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asdasd</w:t>
                      </w:r>
                      <w:proofErr w:type="spellEnd"/>
                    </w:p>
                    <w:p w14:paraId="3455658A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B2531EE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6CF9464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20A3BA8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asdsdadasd</w:t>
                      </w:r>
                      <w:proofErr w:type="spellEnd"/>
                    </w:p>
                    <w:p w14:paraId="4D9F6D7A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7837CC2A" w14:textId="77777777" w:rsidR="00B65F4B" w:rsidRDefault="00B65F4B" w:rsidP="00B65F4B"/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61498C" w:rsidRPr="005D7AF7">
        <w:rPr>
          <w:noProof/>
          <w:szCs w:val="30"/>
        </w:rPr>
        <w:drawing>
          <wp:anchor distT="0" distB="0" distL="114300" distR="114300" simplePos="0" relativeHeight="251660288" behindDoc="0" locked="0" layoutInCell="1" allowOverlap="1" wp14:anchorId="763CF2E7" wp14:editId="1E4DD0D8">
            <wp:simplePos x="0" y="0"/>
            <wp:positionH relativeFrom="page">
              <wp:posOffset>365760</wp:posOffset>
            </wp:positionH>
            <wp:positionV relativeFrom="page">
              <wp:posOffset>572494</wp:posOffset>
            </wp:positionV>
            <wp:extent cx="1057275" cy="357709"/>
            <wp:effectExtent l="0" t="0" r="0" b="4445"/>
            <wp:wrapNone/>
            <wp:docPr id="1974513656" name="Picture 1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9467" name="Picture 10" descr="A black background with a black squar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535" cy="360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w:drawing>
          <wp:anchor distT="0" distB="0" distL="114300" distR="114300" simplePos="0" relativeHeight="251659264" behindDoc="1" locked="0" layoutInCell="1" allowOverlap="1" wp14:anchorId="1CBF1985" wp14:editId="7BC24477">
            <wp:simplePos x="0" y="0"/>
            <wp:positionH relativeFrom="page">
              <wp:posOffset>21102</wp:posOffset>
            </wp:positionH>
            <wp:positionV relativeFrom="page">
              <wp:posOffset>14068</wp:posOffset>
            </wp:positionV>
            <wp:extent cx="7847565" cy="10789334"/>
            <wp:effectExtent l="0" t="0" r="1270" b="0"/>
            <wp:wrapNone/>
            <wp:docPr id="528484305" name="Picture 10" descr="A white square with blue and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4305" name="Picture 10" descr="A white square with blue and green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4031" cy="10798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2336" behindDoc="1" locked="1" layoutInCell="1" allowOverlap="1" wp14:anchorId="6713189B" wp14:editId="744375E3">
                <wp:simplePos x="0" y="0"/>
                <wp:positionH relativeFrom="page">
                  <wp:posOffset>1605915</wp:posOffset>
                </wp:positionH>
                <wp:positionV relativeFrom="page">
                  <wp:posOffset>612140</wp:posOffset>
                </wp:positionV>
                <wp:extent cx="5592445" cy="174625"/>
                <wp:effectExtent l="0" t="0" r="8255" b="0"/>
                <wp:wrapSquare wrapText="bothSides"/>
                <wp:docPr id="278129705" name="Text Box 27812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44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06836" w14:textId="77777777" w:rsidR="00B65F4B" w:rsidRPr="0061498C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61498C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61498C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statementHeader</w:t>
                            </w:r>
                            <w:proofErr w:type="spellEnd"/>
                            <w:r w:rsidRPr="0061498C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7CAAA53" w14:textId="77777777" w:rsidR="00B65F4B" w:rsidRPr="0071266A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189B" id="Text Box 278129705" o:spid="_x0000_s1027" type="#_x0000_t202" style="position:absolute;margin-left:126.45pt;margin-top:48.2pt;width:440.35pt;height:13.7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" filled="f" stroked="f" strokeweight=".5pt">
                <v:textbox inset="0,0,0,0">
                  <w:txbxContent>
                    <w:p w14:paraId="0FA06836" w14:textId="77777777" w:rsidR="00B65F4B" w:rsidRPr="0061498C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61498C">
                        <w:rPr>
                          <w:rFonts w:ascii="Arial" w:hAnsi="Arial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61498C">
                        <w:rPr>
                          <w:rFonts w:ascii="Arial" w:hAnsi="Arial"/>
                          <w:sz w:val="16"/>
                          <w:szCs w:val="16"/>
                        </w:rPr>
                        <w:t>statementHeader</w:t>
                      </w:r>
                      <w:proofErr w:type="spellEnd"/>
                      <w:r w:rsidRPr="0061498C">
                        <w:rPr>
                          <w:rFonts w:ascii="Arial" w:hAnsi="Arial"/>
                          <w:sz w:val="16"/>
                          <w:szCs w:val="16"/>
                        </w:rPr>
                        <w:t>}</w:t>
                      </w:r>
                    </w:p>
                    <w:p w14:paraId="17CAAA53" w14:textId="77777777" w:rsidR="00B65F4B" w:rsidRPr="0071266A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1312" behindDoc="1" locked="1" layoutInCell="1" allowOverlap="1" wp14:anchorId="42542E89" wp14:editId="2A379E4D">
                <wp:simplePos x="0" y="0"/>
                <wp:positionH relativeFrom="page">
                  <wp:posOffset>5048885</wp:posOffset>
                </wp:positionH>
                <wp:positionV relativeFrom="page">
                  <wp:posOffset>745490</wp:posOffset>
                </wp:positionV>
                <wp:extent cx="2157730" cy="182245"/>
                <wp:effectExtent l="0" t="0" r="13970" b="8255"/>
                <wp:wrapSquare wrapText="bothSides"/>
                <wp:docPr id="1933466275" name="Text Box 1933466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4E94C" w14:textId="77777777" w:rsidR="00B65F4B" w:rsidRPr="0071266A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</w:rPr>
                            </w:pPr>
                            <w:r w:rsidRPr="0061498C"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  <w:t>Confidential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| Authorized</w:t>
                            </w:r>
                          </w:p>
                          <w:p w14:paraId="52A6FCD3" w14:textId="77777777" w:rsidR="00B65F4B" w:rsidRPr="0071266A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42E89" id="Text Box 1933466275" o:spid="_x0000_s1028" type="#_x0000_t202" style="position:absolute;margin-left:397.55pt;margin-top:58.7pt;width:169.9pt;height:14.3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" filled="f" stroked="f" strokeweight=".5pt">
                <v:textbox inset="0,0,0,0">
                  <w:txbxContent>
                    <w:p w14:paraId="54F4E94C" w14:textId="77777777" w:rsidR="00B65F4B" w:rsidRPr="0071266A" w:rsidRDefault="00B65F4B" w:rsidP="00B65F4B">
                      <w:pPr>
                        <w:pStyle w:val="CoverDisclosure"/>
                        <w:rPr>
                          <w:rFonts w:ascii="Arial" w:hAnsi="Arial"/>
                        </w:rPr>
                      </w:pPr>
                      <w:r w:rsidRPr="0061498C">
                        <w:rPr>
                          <w:rFonts w:ascii="Arial" w:hAnsi="Arial"/>
                          <w:sz w:val="14"/>
                          <w:szCs w:val="14"/>
                        </w:rPr>
                        <w:t>Confidential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| Authorized</w:t>
                      </w:r>
                    </w:p>
                    <w:p w14:paraId="52A6FCD3" w14:textId="77777777" w:rsidR="00B65F4B" w:rsidRPr="0071266A" w:rsidRDefault="00B65F4B" w:rsidP="00B65F4B">
                      <w:pPr>
                        <w:pStyle w:val="CoverDisclosure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bookmarkEnd w:id="0"/>
      <w:r w:rsidR="00B65F4B" w:rsidRPr="005D7AF7">
        <w:rPr>
          <w:szCs w:val="30"/>
        </w:rPr>
        <w:br w:type="page"/>
      </w:r>
    </w:p>
    <w:sdt>
      <w:sdtPr>
        <w:rPr>
          <w:rFonts w:ascii="HPE Graphik Light" w:eastAsia="Calibri" w:hAnsi="HPE Graphik Light"/>
          <w:sz w:val="20"/>
          <w:szCs w:val="22"/>
        </w:rPr>
        <w:id w:val="1262922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5481AD" w14:textId="36B676CC" w:rsidR="000E0458" w:rsidRDefault="000E0458">
          <w:pPr>
            <w:pStyle w:val="TOCHeading"/>
          </w:pPr>
          <w:r>
            <w:t>Contents</w:t>
          </w:r>
        </w:p>
        <w:p w14:paraId="25F4DDC3" w14:textId="19AC4251" w:rsidR="000E0458" w:rsidRDefault="000E0458">
          <w:pPr>
            <w:pStyle w:val="TOC1"/>
            <w:tabs>
              <w:tab w:val="right" w:leader="dot" w:pos="1030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7681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_Toc216776813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D78FE" w14:textId="47ABB821" w:rsidR="000E0458" w:rsidRDefault="000E0458" w:rsidP="000E045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6350B1D" w14:textId="588548E7" w:rsidR="000E0458" w:rsidRDefault="000E0458" w:rsidP="000E0458">
      <w:pPr>
        <w:rPr>
          <w:b/>
          <w:bCs/>
          <w:noProof/>
        </w:rPr>
      </w:pPr>
    </w:p>
    <w:p w14:paraId="0C4AB377" w14:textId="77777777" w:rsidR="000E0458" w:rsidRDefault="000E0458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55B09EA7" w14:textId="77777777" w:rsidR="000E0458" w:rsidRDefault="000E0458" w:rsidP="000E0458">
      <w:bookmarkStart w:id="7" w:name="CONTENT_START"/>
      <w:bookmarkEnd w:id="7"/>
    </w:p>
    <w:p w14:paraId="0360523B" w14:textId="32DF20B1" w:rsidR="000E0458" w:rsidRPr="000E0458" w:rsidRDefault="000E0458" w:rsidP="000E0458"/>
    <w:sectPr w:rsidR="000E0458" w:rsidRPr="000E0458" w:rsidSect="0056477C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6" w:h="16838" w:code="9"/>
      <w:pgMar w:top="794" w:right="794" w:bottom="1021" w:left="794" w:header="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FF3E6" w14:textId="77777777" w:rsidR="00422352" w:rsidRPr="00731C6A" w:rsidRDefault="00422352" w:rsidP="00960785">
      <w:r w:rsidRPr="00731C6A">
        <w:separator/>
      </w:r>
    </w:p>
    <w:p w14:paraId="756C8150" w14:textId="77777777" w:rsidR="00422352" w:rsidRPr="00731C6A" w:rsidRDefault="00422352"/>
    <w:p w14:paraId="5EA9D432" w14:textId="77777777" w:rsidR="00422352" w:rsidRPr="00731C6A" w:rsidRDefault="00422352"/>
  </w:endnote>
  <w:endnote w:type="continuationSeparator" w:id="0">
    <w:p w14:paraId="57CF5EDC" w14:textId="77777777" w:rsidR="00422352" w:rsidRPr="00731C6A" w:rsidRDefault="00422352" w:rsidP="00960785">
      <w:r w:rsidRPr="00731C6A">
        <w:continuationSeparator/>
      </w:r>
    </w:p>
    <w:p w14:paraId="49771249" w14:textId="77777777" w:rsidR="00422352" w:rsidRPr="00731C6A" w:rsidRDefault="00422352"/>
    <w:p w14:paraId="780557BA" w14:textId="77777777" w:rsidR="00422352" w:rsidRPr="00731C6A" w:rsidRDefault="004223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E Graphik Light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PE Graphik Medium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Graphik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icHPE"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MetricHPE Light">
    <w:panose1 w:val="020B03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MetricHPE Semibold">
    <w:panose1 w:val="020B07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HPE Graphik Semibold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Simple Light">
    <w:panose1 w:val="02010409020101020102"/>
    <w:charset w:val="00"/>
    <w:family w:val="modern"/>
    <w:notTrueType/>
    <w:pitch w:val="fixed"/>
    <w:sig w:usb0="A00000FF" w:usb1="5000204A" w:usb2="00000000" w:usb3="00000000" w:csb0="00000093" w:csb1="00000000"/>
  </w:font>
  <w:font w:name="HPE Simple">
    <w:panose1 w:val="02010509020101020102"/>
    <w:charset w:val="00"/>
    <w:family w:val="modern"/>
    <w:notTrueType/>
    <w:pitch w:val="fixed"/>
    <w:sig w:usb0="A00000FF" w:usb1="5000204A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P Simplified">
    <w:altName w:val="Franklin Gothic Demi Cond"/>
    <w:charset w:val="00"/>
    <w:family w:val="swiss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6F4D" w14:textId="44AF1000" w:rsidR="00BB22DF" w:rsidRPr="00A75094" w:rsidRDefault="00A75094" w:rsidP="0042347A">
    <w:pPr>
      <w:pStyle w:val="CoverDisclosure"/>
      <w:tabs>
        <w:tab w:val="left" w:pos="2094"/>
        <w:tab w:val="center" w:pos="5159"/>
      </w:tabs>
      <w:ind w:left="2160"/>
      <w:rPr>
        <w:rFonts w:ascii="Arial" w:hAnsi="Arial"/>
      </w:rPr>
    </w:pPr>
    <w:r w:rsidRPr="0071266A">
      <w:rPr>
        <w:rFonts w:ascii="Arial" w:hAnsi="Arial"/>
      </w:rPr>
      <w:t xml:space="preserve">Confidential </w:t>
    </w:r>
    <w:r>
      <w:rPr>
        <w:rFonts w:ascii="Arial" w:hAnsi="Arial"/>
      </w:rPr>
      <w:t xml:space="preserve">| Authorized  </w:t>
    </w:r>
    <w:sdt>
      <w:sdtPr>
        <w:id w:val="-14019040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477C">
          <w:t xml:space="preserve"> </w:t>
        </w:r>
        <w:r w:rsidR="00AE1B35">
          <w:fldChar w:fldCharType="begin"/>
        </w:r>
        <w:r w:rsidR="00AE1B35">
          <w:instrText xml:space="preserve"> PAGE   \* MERGEFORMAT </w:instrText>
        </w:r>
        <w:r w:rsidR="00AE1B35">
          <w:fldChar w:fldCharType="separate"/>
        </w:r>
        <w:r w:rsidR="00AE1B35">
          <w:rPr>
            <w:noProof/>
          </w:rPr>
          <w:t>2</w:t>
        </w:r>
        <w:r w:rsidR="00AE1B35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5A252" w14:textId="77777777" w:rsidR="00422352" w:rsidRPr="00731C6A" w:rsidRDefault="00422352" w:rsidP="00960785">
      <w:r w:rsidRPr="00731C6A">
        <w:separator/>
      </w:r>
    </w:p>
  </w:footnote>
  <w:footnote w:type="continuationSeparator" w:id="0">
    <w:p w14:paraId="3DE97270" w14:textId="77777777" w:rsidR="00422352" w:rsidRPr="00731C6A" w:rsidRDefault="00422352" w:rsidP="00960785">
      <w:r w:rsidRPr="00731C6A">
        <w:continuationSeparator/>
      </w:r>
    </w:p>
    <w:p w14:paraId="3FD818F7" w14:textId="77777777" w:rsidR="00422352" w:rsidRPr="00731C6A" w:rsidRDefault="00422352"/>
    <w:p w14:paraId="6042933F" w14:textId="77777777" w:rsidR="00422352" w:rsidRPr="00731C6A" w:rsidRDefault="004223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A42A" w14:textId="5A39CFB3" w:rsidR="00866944" w:rsidRPr="00731C6A" w:rsidRDefault="00866944" w:rsidP="0035437F">
    <w:pPr>
      <w:pStyle w:val="Header"/>
    </w:pPr>
  </w:p>
  <w:p w14:paraId="3FBBB3DA" w14:textId="77777777" w:rsidR="008D1AD0" w:rsidRPr="0071266A" w:rsidRDefault="008D1AD0">
    <w:pPr>
      <w:rPr>
        <w:rFonts w:ascii="Arial" w:hAnsi="Arial"/>
      </w:rPr>
    </w:pPr>
  </w:p>
  <w:p w14:paraId="1EEF8ECF" w14:textId="77777777" w:rsidR="000F0C68" w:rsidRPr="0071266A" w:rsidRDefault="000F0C68">
    <w:pPr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141" w14:textId="76E1E735" w:rsidR="00581AB7" w:rsidRPr="00731C6A" w:rsidRDefault="00581AB7" w:rsidP="00C87DF7">
    <w:pPr>
      <w:pStyle w:val="Header"/>
      <w:numPr>
        <w:ilvl w:val="0"/>
        <w:numId w:val="0"/>
      </w:numPr>
      <w:ind w:left="43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9AA9" w14:textId="1F8C08C9" w:rsidR="0024528F" w:rsidRPr="0071266A" w:rsidRDefault="00B16DD9" w:rsidP="0024528F">
    <w:pPr>
      <w:tabs>
        <w:tab w:val="right" w:pos="10800"/>
      </w:tabs>
      <w:rPr>
        <w:rFonts w:ascii="Arial" w:hAnsi="Arial"/>
      </w:rPr>
    </w:pPr>
    <w:bookmarkStart w:id="8" w:name="_Hlk110724510"/>
    <w:r w:rsidRPr="0071266A">
      <w:rPr>
        <w:rStyle w:val="HPESemibold"/>
        <w:rFonts w:ascii="Arial" w:hAnsi="Arial"/>
      </w:rPr>
      <w:tab/>
    </w:r>
    <w:bookmarkEnd w:id="8"/>
  </w:p>
  <w:p w14:paraId="2D9422C2" w14:textId="77777777" w:rsidR="00866944" w:rsidRPr="0071266A" w:rsidRDefault="00866944" w:rsidP="00793B3E">
    <w:pPr>
      <w:tabs>
        <w:tab w:val="right" w:pos="10800"/>
      </w:tabs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0B2"/>
    <w:multiLevelType w:val="multilevel"/>
    <w:tmpl w:val="CC60011A"/>
    <w:numStyleLink w:val="ListHPEBullet"/>
  </w:abstractNum>
  <w:abstractNum w:abstractNumId="1" w15:restartNumberingAfterBreak="0">
    <w:nsid w:val="0366207C"/>
    <w:multiLevelType w:val="hybridMultilevel"/>
    <w:tmpl w:val="C4C2DD4E"/>
    <w:lvl w:ilvl="0" w:tplc="F6581E9E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43362F"/>
    <w:multiLevelType w:val="hybridMultilevel"/>
    <w:tmpl w:val="EBAA5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864F7"/>
    <w:multiLevelType w:val="hybridMultilevel"/>
    <w:tmpl w:val="E1366034"/>
    <w:lvl w:ilvl="0" w:tplc="40090001">
      <w:start w:val="1"/>
      <w:numFmt w:val="bullet"/>
      <w:lvlText w:val=""/>
      <w:lvlJc w:val="left"/>
      <w:pPr>
        <w:ind w:left="1440" w:hanging="10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22DEF"/>
    <w:multiLevelType w:val="hybridMultilevel"/>
    <w:tmpl w:val="C108D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A0B9F"/>
    <w:multiLevelType w:val="multilevel"/>
    <w:tmpl w:val="8B269D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0571F1E"/>
    <w:multiLevelType w:val="hybridMultilevel"/>
    <w:tmpl w:val="0ACED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03773"/>
    <w:multiLevelType w:val="hybridMultilevel"/>
    <w:tmpl w:val="0B2C1AF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8" w15:restartNumberingAfterBreak="0">
    <w:nsid w:val="15786429"/>
    <w:multiLevelType w:val="hybridMultilevel"/>
    <w:tmpl w:val="A240141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2015728E"/>
    <w:multiLevelType w:val="hybridMultilevel"/>
    <w:tmpl w:val="228A5110"/>
    <w:lvl w:ilvl="0" w:tplc="2B943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769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166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CA7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BE7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B8A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4EC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873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B6E8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A1522A"/>
    <w:multiLevelType w:val="hybridMultilevel"/>
    <w:tmpl w:val="B9A22B3E"/>
    <w:lvl w:ilvl="0" w:tplc="6DC6C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C6C9C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8AE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701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CD6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960B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4A9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B2C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C35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1E7BC2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C5B5CEC"/>
    <w:multiLevelType w:val="hybridMultilevel"/>
    <w:tmpl w:val="35EE57CA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C6D16E">
      <w:start w:val="3"/>
      <w:numFmt w:val="bullet"/>
      <w:lvlText w:val="-"/>
      <w:lvlJc w:val="left"/>
      <w:pPr>
        <w:ind w:left="2880" w:hanging="1080"/>
      </w:pPr>
      <w:rPr>
        <w:rFonts w:ascii="HPE Graphik Light" w:eastAsia="Times New Roman" w:hAnsi="HPE Graphik Light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C1E54"/>
    <w:multiLevelType w:val="multilevel"/>
    <w:tmpl w:val="312E04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3993535"/>
    <w:multiLevelType w:val="hybridMultilevel"/>
    <w:tmpl w:val="D4DA41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F912FA"/>
    <w:multiLevelType w:val="multilevel"/>
    <w:tmpl w:val="A2729054"/>
    <w:styleLink w:val="ListHPENumbe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16" w15:restartNumberingAfterBreak="0">
    <w:nsid w:val="35262861"/>
    <w:multiLevelType w:val="hybridMultilevel"/>
    <w:tmpl w:val="786664EE"/>
    <w:lvl w:ilvl="0" w:tplc="F6581E9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954172"/>
    <w:multiLevelType w:val="hybridMultilevel"/>
    <w:tmpl w:val="B01CA3D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A853515"/>
    <w:multiLevelType w:val="hybridMultilevel"/>
    <w:tmpl w:val="E328EFF8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720C4"/>
    <w:multiLevelType w:val="hybridMultilevel"/>
    <w:tmpl w:val="556ED222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04911"/>
    <w:multiLevelType w:val="hybridMultilevel"/>
    <w:tmpl w:val="84485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4624F"/>
    <w:multiLevelType w:val="hybridMultilevel"/>
    <w:tmpl w:val="6FAA4B18"/>
    <w:lvl w:ilvl="0" w:tplc="349EFC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C0E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A6C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3291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DAF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9009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F4AA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70F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29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6FE31CC"/>
    <w:multiLevelType w:val="hybridMultilevel"/>
    <w:tmpl w:val="167CE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60A7B"/>
    <w:multiLevelType w:val="multilevel"/>
    <w:tmpl w:val="CC60011A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24" w15:restartNumberingAfterBreak="0">
    <w:nsid w:val="4F041BC3"/>
    <w:multiLevelType w:val="multilevel"/>
    <w:tmpl w:val="D5221EE8"/>
    <w:styleLink w:val="HPEBulletList"/>
    <w:lvl w:ilvl="0">
      <w:start w:val="1"/>
      <w:numFmt w:val="bullet"/>
      <w:lvlText w:val="—"/>
      <w:lvlJc w:val="left"/>
      <w:pPr>
        <w:ind w:left="216" w:hanging="216"/>
      </w:pPr>
      <w:rPr>
        <w:rFonts w:ascii="HPE Graphik Light" w:hAnsi="HPE Graphik Light" w:hint="default"/>
        <w:b w:val="0"/>
        <w:i w:val="0"/>
        <w:sz w:val="18"/>
      </w:rPr>
    </w:lvl>
    <w:lvl w:ilvl="1">
      <w:start w:val="1"/>
      <w:numFmt w:val="bullet"/>
      <w:lvlText w:val=""/>
      <w:lvlJc w:val="left"/>
      <w:pPr>
        <w:ind w:left="432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°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&gt;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&gt;"/>
      <w:lvlJc w:val="left"/>
      <w:pPr>
        <w:ind w:left="1080" w:hanging="144"/>
      </w:pPr>
      <w:rPr>
        <w:rFonts w:ascii="Calibri" w:hAnsi="Calibri" w:hint="default"/>
        <w:color w:val="auto"/>
      </w:rPr>
    </w:lvl>
    <w:lvl w:ilvl="5">
      <w:start w:val="1"/>
      <w:numFmt w:val="bullet"/>
      <w:lvlText w:val="&gt;"/>
      <w:lvlJc w:val="left"/>
      <w:pPr>
        <w:ind w:left="1296" w:hanging="216"/>
      </w:pPr>
      <w:rPr>
        <w:rFonts w:ascii="Calibri" w:hAnsi="Calibri" w:hint="default"/>
        <w:color w:val="auto"/>
      </w:rPr>
    </w:lvl>
    <w:lvl w:ilvl="6">
      <w:start w:val="1"/>
      <w:numFmt w:val="bullet"/>
      <w:lvlText w:val="&gt;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&gt;"/>
      <w:lvlJc w:val="left"/>
      <w:pPr>
        <w:ind w:left="1728" w:hanging="144"/>
      </w:pPr>
      <w:rPr>
        <w:rFonts w:ascii="Calibri" w:hAnsi="Calibri" w:hint="default"/>
        <w:color w:val="auto"/>
      </w:rPr>
    </w:lvl>
    <w:lvl w:ilvl="8">
      <w:start w:val="1"/>
      <w:numFmt w:val="bullet"/>
      <w:lvlText w:val="&gt;"/>
      <w:lvlJc w:val="left"/>
      <w:pPr>
        <w:ind w:left="1944" w:hanging="216"/>
      </w:pPr>
      <w:rPr>
        <w:rFonts w:ascii="Calibri" w:hAnsi="Calibri" w:hint="default"/>
        <w:color w:val="auto"/>
      </w:rPr>
    </w:lvl>
  </w:abstractNum>
  <w:abstractNum w:abstractNumId="25" w15:restartNumberingAfterBreak="0">
    <w:nsid w:val="51352EE8"/>
    <w:multiLevelType w:val="hybridMultilevel"/>
    <w:tmpl w:val="4E104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B825C9"/>
    <w:multiLevelType w:val="hybridMultilevel"/>
    <w:tmpl w:val="89E478D6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03292"/>
    <w:multiLevelType w:val="hybridMultilevel"/>
    <w:tmpl w:val="9392E47C"/>
    <w:lvl w:ilvl="0" w:tplc="EEF49E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EE9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723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F622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4A1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30E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8F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A48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865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E5500E"/>
    <w:multiLevelType w:val="hybridMultilevel"/>
    <w:tmpl w:val="F0BE4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A02A7"/>
    <w:multiLevelType w:val="hybridMultilevel"/>
    <w:tmpl w:val="FA96E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6320D5"/>
    <w:multiLevelType w:val="hybridMultilevel"/>
    <w:tmpl w:val="7960D0DC"/>
    <w:lvl w:ilvl="0" w:tplc="4530B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103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CE8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48D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A06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229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E276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6C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0A8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618122F"/>
    <w:multiLevelType w:val="hybridMultilevel"/>
    <w:tmpl w:val="B1C2F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573ACC"/>
    <w:multiLevelType w:val="hybridMultilevel"/>
    <w:tmpl w:val="DF94DB7A"/>
    <w:lvl w:ilvl="0" w:tplc="5FC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8C2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E674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B487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AA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49B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9E59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D02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203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CF01E6B"/>
    <w:multiLevelType w:val="hybridMultilevel"/>
    <w:tmpl w:val="570014EC"/>
    <w:lvl w:ilvl="0" w:tplc="04090001">
      <w:start w:val="1"/>
      <w:numFmt w:val="bullet"/>
      <w:lvlText w:val=""/>
      <w:lvlJc w:val="left"/>
      <w:pPr>
        <w:ind w:left="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34" w15:restartNumberingAfterBreak="0">
    <w:nsid w:val="5E482F03"/>
    <w:multiLevelType w:val="hybridMultilevel"/>
    <w:tmpl w:val="92FC2FB4"/>
    <w:lvl w:ilvl="0" w:tplc="8C88C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8E1F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4A3B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8836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D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5415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E8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4CE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A2F6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0AC7EDB"/>
    <w:multiLevelType w:val="hybridMultilevel"/>
    <w:tmpl w:val="C6BA6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396012"/>
    <w:multiLevelType w:val="hybridMultilevel"/>
    <w:tmpl w:val="B71405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B1688F"/>
    <w:multiLevelType w:val="hybridMultilevel"/>
    <w:tmpl w:val="F04A0F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655711DA"/>
    <w:multiLevelType w:val="hybridMultilevel"/>
    <w:tmpl w:val="086EAE20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B007C"/>
    <w:multiLevelType w:val="hybridMultilevel"/>
    <w:tmpl w:val="8B20E2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7B67B0E"/>
    <w:multiLevelType w:val="hybridMultilevel"/>
    <w:tmpl w:val="1CE0437C"/>
    <w:lvl w:ilvl="0" w:tplc="37AA07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8F3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E05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CAF1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EA87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5AD1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CE4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944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A1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6C315BFC"/>
    <w:multiLevelType w:val="multilevel"/>
    <w:tmpl w:val="8F58A8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6C7F2269"/>
    <w:multiLevelType w:val="hybridMultilevel"/>
    <w:tmpl w:val="8EE0BA38"/>
    <w:lvl w:ilvl="0" w:tplc="9C62EC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1643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421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0A2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76D3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442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ACC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227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76B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F6844F8"/>
    <w:multiLevelType w:val="hybridMultilevel"/>
    <w:tmpl w:val="4FCA7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FF52FF"/>
    <w:multiLevelType w:val="hybridMultilevel"/>
    <w:tmpl w:val="9E64D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3C7DDE"/>
    <w:multiLevelType w:val="multilevel"/>
    <w:tmpl w:val="CC60011A"/>
    <w:styleLink w:val="ListHPEBullet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46" w15:restartNumberingAfterBreak="0">
    <w:nsid w:val="72057E1E"/>
    <w:multiLevelType w:val="hybridMultilevel"/>
    <w:tmpl w:val="3D122D42"/>
    <w:lvl w:ilvl="0" w:tplc="8D883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C05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20C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68E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ACD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3AD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E41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2EFE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764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23361D1"/>
    <w:multiLevelType w:val="hybridMultilevel"/>
    <w:tmpl w:val="4748F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905EAC"/>
    <w:multiLevelType w:val="hybridMultilevel"/>
    <w:tmpl w:val="66EE1BA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76880094"/>
    <w:multiLevelType w:val="hybridMultilevel"/>
    <w:tmpl w:val="C158CA20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4105E7"/>
    <w:multiLevelType w:val="hybridMultilevel"/>
    <w:tmpl w:val="59AEC52C"/>
    <w:lvl w:ilvl="0" w:tplc="ADF07AE6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AF10F3"/>
    <w:multiLevelType w:val="hybridMultilevel"/>
    <w:tmpl w:val="DA9ADDBC"/>
    <w:lvl w:ilvl="0" w:tplc="F6BAF5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900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A65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9A0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F69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640D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961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7E0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F01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7A4D316E"/>
    <w:multiLevelType w:val="hybridMultilevel"/>
    <w:tmpl w:val="2C0C3A62"/>
    <w:lvl w:ilvl="0" w:tplc="0409000F">
      <w:start w:val="1"/>
      <w:numFmt w:val="decimal"/>
      <w:lvlText w:val="%1."/>
      <w:lvlJc w:val="left"/>
      <w:pPr>
        <w:ind w:left="997" w:hanging="360"/>
      </w:pPr>
    </w:lvl>
    <w:lvl w:ilvl="1" w:tplc="04090019" w:tentative="1">
      <w:start w:val="1"/>
      <w:numFmt w:val="lowerLetter"/>
      <w:lvlText w:val="%2."/>
      <w:lvlJc w:val="left"/>
      <w:pPr>
        <w:ind w:left="1717" w:hanging="360"/>
      </w:pPr>
    </w:lvl>
    <w:lvl w:ilvl="2" w:tplc="0409001B" w:tentative="1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53" w15:restartNumberingAfterBreak="0">
    <w:nsid w:val="7B0C493E"/>
    <w:multiLevelType w:val="hybridMultilevel"/>
    <w:tmpl w:val="FF66A10E"/>
    <w:lvl w:ilvl="0" w:tplc="D5DA96F6">
      <w:numFmt w:val="bullet"/>
      <w:lvlText w:val="•"/>
      <w:lvlJc w:val="left"/>
      <w:pPr>
        <w:ind w:left="1440" w:hanging="108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35639A"/>
    <w:multiLevelType w:val="hybridMultilevel"/>
    <w:tmpl w:val="C95418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E166200"/>
    <w:multiLevelType w:val="hybridMultilevel"/>
    <w:tmpl w:val="BF665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72392">
    <w:abstractNumId w:val="45"/>
  </w:num>
  <w:num w:numId="2" w16cid:durableId="870267050">
    <w:abstractNumId w:val="15"/>
  </w:num>
  <w:num w:numId="3" w16cid:durableId="1116101072">
    <w:abstractNumId w:val="24"/>
  </w:num>
  <w:num w:numId="4" w16cid:durableId="1159030531">
    <w:abstractNumId w:val="41"/>
  </w:num>
  <w:num w:numId="5" w16cid:durableId="1187061303">
    <w:abstractNumId w:val="18"/>
  </w:num>
  <w:num w:numId="6" w16cid:durableId="557397539">
    <w:abstractNumId w:val="1"/>
  </w:num>
  <w:num w:numId="7" w16cid:durableId="1494905392">
    <w:abstractNumId w:val="38"/>
  </w:num>
  <w:num w:numId="8" w16cid:durableId="1364863051">
    <w:abstractNumId w:val="11"/>
  </w:num>
  <w:num w:numId="9" w16cid:durableId="53428112">
    <w:abstractNumId w:val="19"/>
  </w:num>
  <w:num w:numId="10" w16cid:durableId="1438795439">
    <w:abstractNumId w:val="49"/>
  </w:num>
  <w:num w:numId="11" w16cid:durableId="1676611559">
    <w:abstractNumId w:val="26"/>
  </w:num>
  <w:num w:numId="12" w16cid:durableId="1538473388">
    <w:abstractNumId w:val="12"/>
  </w:num>
  <w:num w:numId="13" w16cid:durableId="332879802">
    <w:abstractNumId w:val="14"/>
  </w:num>
  <w:num w:numId="14" w16cid:durableId="984116503">
    <w:abstractNumId w:val="39"/>
  </w:num>
  <w:num w:numId="15" w16cid:durableId="1128163738">
    <w:abstractNumId w:val="54"/>
  </w:num>
  <w:num w:numId="16" w16cid:durableId="531455162">
    <w:abstractNumId w:val="4"/>
  </w:num>
  <w:num w:numId="17" w16cid:durableId="1729038135">
    <w:abstractNumId w:val="2"/>
  </w:num>
  <w:num w:numId="18" w16cid:durableId="836070859">
    <w:abstractNumId w:val="25"/>
  </w:num>
  <w:num w:numId="19" w16cid:durableId="2007784533">
    <w:abstractNumId w:val="55"/>
  </w:num>
  <w:num w:numId="20" w16cid:durableId="1181507052">
    <w:abstractNumId w:val="40"/>
  </w:num>
  <w:num w:numId="21" w16cid:durableId="768306817">
    <w:abstractNumId w:val="30"/>
  </w:num>
  <w:num w:numId="22" w16cid:durableId="353463349">
    <w:abstractNumId w:val="9"/>
  </w:num>
  <w:num w:numId="23" w16cid:durableId="170292526">
    <w:abstractNumId w:val="42"/>
  </w:num>
  <w:num w:numId="24" w16cid:durableId="1945452688">
    <w:abstractNumId w:val="32"/>
  </w:num>
  <w:num w:numId="25" w16cid:durableId="1594045461">
    <w:abstractNumId w:val="11"/>
  </w:num>
  <w:num w:numId="26" w16cid:durableId="204292823">
    <w:abstractNumId w:val="11"/>
  </w:num>
  <w:num w:numId="27" w16cid:durableId="1829248593">
    <w:abstractNumId w:val="11"/>
  </w:num>
  <w:num w:numId="28" w16cid:durableId="1552692024">
    <w:abstractNumId w:val="11"/>
  </w:num>
  <w:num w:numId="29" w16cid:durableId="32079705">
    <w:abstractNumId w:val="11"/>
  </w:num>
  <w:num w:numId="30" w16cid:durableId="1917473075">
    <w:abstractNumId w:val="17"/>
  </w:num>
  <w:num w:numId="31" w16cid:durableId="1147090233">
    <w:abstractNumId w:val="11"/>
  </w:num>
  <w:num w:numId="32" w16cid:durableId="1813985399">
    <w:abstractNumId w:val="21"/>
  </w:num>
  <w:num w:numId="33" w16cid:durableId="1180386968">
    <w:abstractNumId w:val="46"/>
  </w:num>
  <w:num w:numId="34" w16cid:durableId="2101414705">
    <w:abstractNumId w:val="0"/>
  </w:num>
  <w:num w:numId="35" w16cid:durableId="832256920">
    <w:abstractNumId w:val="23"/>
  </w:num>
  <w:num w:numId="36" w16cid:durableId="751047529">
    <w:abstractNumId w:val="22"/>
  </w:num>
  <w:num w:numId="37" w16cid:durableId="1796289374">
    <w:abstractNumId w:val="53"/>
  </w:num>
  <w:num w:numId="38" w16cid:durableId="330989175">
    <w:abstractNumId w:val="3"/>
  </w:num>
  <w:num w:numId="39" w16cid:durableId="1439981016">
    <w:abstractNumId w:val="35"/>
  </w:num>
  <w:num w:numId="40" w16cid:durableId="1753352811">
    <w:abstractNumId w:val="36"/>
  </w:num>
  <w:num w:numId="41" w16cid:durableId="1954360272">
    <w:abstractNumId w:val="51"/>
  </w:num>
  <w:num w:numId="42" w16cid:durableId="1089472355">
    <w:abstractNumId w:val="34"/>
  </w:num>
  <w:num w:numId="43" w16cid:durableId="52386010">
    <w:abstractNumId w:val="44"/>
  </w:num>
  <w:num w:numId="44" w16cid:durableId="1070423003">
    <w:abstractNumId w:val="10"/>
  </w:num>
  <w:num w:numId="45" w16cid:durableId="642392621">
    <w:abstractNumId w:val="20"/>
  </w:num>
  <w:num w:numId="46" w16cid:durableId="1963077565">
    <w:abstractNumId w:val="13"/>
  </w:num>
  <w:num w:numId="47" w16cid:durableId="722750962">
    <w:abstractNumId w:val="5"/>
  </w:num>
  <w:num w:numId="48" w16cid:durableId="191649645">
    <w:abstractNumId w:val="27"/>
  </w:num>
  <w:num w:numId="49" w16cid:durableId="1981306244">
    <w:abstractNumId w:val="11"/>
  </w:num>
  <w:num w:numId="50" w16cid:durableId="2067221845">
    <w:abstractNumId w:val="48"/>
  </w:num>
  <w:num w:numId="51" w16cid:durableId="265579569">
    <w:abstractNumId w:val="37"/>
  </w:num>
  <w:num w:numId="52" w16cid:durableId="1532307533">
    <w:abstractNumId w:val="29"/>
  </w:num>
  <w:num w:numId="53" w16cid:durableId="1978410150">
    <w:abstractNumId w:val="16"/>
  </w:num>
  <w:num w:numId="54" w16cid:durableId="1520895073">
    <w:abstractNumId w:val="47"/>
  </w:num>
  <w:num w:numId="55" w16cid:durableId="142431431">
    <w:abstractNumId w:val="6"/>
  </w:num>
  <w:num w:numId="56" w16cid:durableId="1566405534">
    <w:abstractNumId w:val="28"/>
  </w:num>
  <w:num w:numId="57" w16cid:durableId="1766613894">
    <w:abstractNumId w:val="50"/>
  </w:num>
  <w:num w:numId="58" w16cid:durableId="436608865">
    <w:abstractNumId w:val="7"/>
  </w:num>
  <w:num w:numId="59" w16cid:durableId="4330779">
    <w:abstractNumId w:val="33"/>
  </w:num>
  <w:num w:numId="60" w16cid:durableId="1871604529">
    <w:abstractNumId w:val="52"/>
  </w:num>
  <w:num w:numId="61" w16cid:durableId="1175612532">
    <w:abstractNumId w:val="43"/>
  </w:num>
  <w:num w:numId="62" w16cid:durableId="1321470876">
    <w:abstractNumId w:val="8"/>
  </w:num>
  <w:num w:numId="63" w16cid:durableId="362558095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0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72"/>
    <w:rsid w:val="0000077F"/>
    <w:rsid w:val="000008AD"/>
    <w:rsid w:val="00000965"/>
    <w:rsid w:val="000015E3"/>
    <w:rsid w:val="00001CA9"/>
    <w:rsid w:val="000024AE"/>
    <w:rsid w:val="000030D0"/>
    <w:rsid w:val="000041DA"/>
    <w:rsid w:val="0000462A"/>
    <w:rsid w:val="00005EA7"/>
    <w:rsid w:val="00007FFC"/>
    <w:rsid w:val="00011648"/>
    <w:rsid w:val="00011CCF"/>
    <w:rsid w:val="00012C59"/>
    <w:rsid w:val="00013201"/>
    <w:rsid w:val="000140C5"/>
    <w:rsid w:val="000143CF"/>
    <w:rsid w:val="00014D13"/>
    <w:rsid w:val="00015F9B"/>
    <w:rsid w:val="00016392"/>
    <w:rsid w:val="00017B75"/>
    <w:rsid w:val="000206A8"/>
    <w:rsid w:val="00020DF0"/>
    <w:rsid w:val="00021237"/>
    <w:rsid w:val="0002211C"/>
    <w:rsid w:val="000221A7"/>
    <w:rsid w:val="00022E0A"/>
    <w:rsid w:val="000236F9"/>
    <w:rsid w:val="00023A5F"/>
    <w:rsid w:val="000247D0"/>
    <w:rsid w:val="000256D1"/>
    <w:rsid w:val="00025A5A"/>
    <w:rsid w:val="00026596"/>
    <w:rsid w:val="00030EF6"/>
    <w:rsid w:val="000315C5"/>
    <w:rsid w:val="0003209C"/>
    <w:rsid w:val="00033A0C"/>
    <w:rsid w:val="000353DF"/>
    <w:rsid w:val="00036024"/>
    <w:rsid w:val="000400DF"/>
    <w:rsid w:val="00040281"/>
    <w:rsid w:val="000415F7"/>
    <w:rsid w:val="00043244"/>
    <w:rsid w:val="00043294"/>
    <w:rsid w:val="00043D61"/>
    <w:rsid w:val="00043F75"/>
    <w:rsid w:val="00044C05"/>
    <w:rsid w:val="00044C92"/>
    <w:rsid w:val="000456B5"/>
    <w:rsid w:val="0004612C"/>
    <w:rsid w:val="000461E9"/>
    <w:rsid w:val="000466AC"/>
    <w:rsid w:val="0004704E"/>
    <w:rsid w:val="0005010B"/>
    <w:rsid w:val="0005210F"/>
    <w:rsid w:val="0005396E"/>
    <w:rsid w:val="00053DE8"/>
    <w:rsid w:val="00053E33"/>
    <w:rsid w:val="0005543A"/>
    <w:rsid w:val="0005557A"/>
    <w:rsid w:val="00055822"/>
    <w:rsid w:val="00056168"/>
    <w:rsid w:val="00056390"/>
    <w:rsid w:val="0005709A"/>
    <w:rsid w:val="0005730E"/>
    <w:rsid w:val="00057672"/>
    <w:rsid w:val="00060BAA"/>
    <w:rsid w:val="00061E75"/>
    <w:rsid w:val="00062054"/>
    <w:rsid w:val="00063559"/>
    <w:rsid w:val="000635E4"/>
    <w:rsid w:val="000667AB"/>
    <w:rsid w:val="00067508"/>
    <w:rsid w:val="00067772"/>
    <w:rsid w:val="00071BD7"/>
    <w:rsid w:val="00072283"/>
    <w:rsid w:val="00073997"/>
    <w:rsid w:val="00073BA5"/>
    <w:rsid w:val="0007483F"/>
    <w:rsid w:val="0007623D"/>
    <w:rsid w:val="00077DD3"/>
    <w:rsid w:val="000815E2"/>
    <w:rsid w:val="00082498"/>
    <w:rsid w:val="00082561"/>
    <w:rsid w:val="00083B34"/>
    <w:rsid w:val="00083EEC"/>
    <w:rsid w:val="000861E7"/>
    <w:rsid w:val="000871F4"/>
    <w:rsid w:val="000876BD"/>
    <w:rsid w:val="00087BFD"/>
    <w:rsid w:val="00087E00"/>
    <w:rsid w:val="0009062E"/>
    <w:rsid w:val="00093378"/>
    <w:rsid w:val="00095AA6"/>
    <w:rsid w:val="00095ACD"/>
    <w:rsid w:val="000965EC"/>
    <w:rsid w:val="0009665A"/>
    <w:rsid w:val="00096D1A"/>
    <w:rsid w:val="00097241"/>
    <w:rsid w:val="00097D29"/>
    <w:rsid w:val="000A08F7"/>
    <w:rsid w:val="000A103C"/>
    <w:rsid w:val="000A1143"/>
    <w:rsid w:val="000A1C6B"/>
    <w:rsid w:val="000A1EB0"/>
    <w:rsid w:val="000A268E"/>
    <w:rsid w:val="000A28E0"/>
    <w:rsid w:val="000A79D0"/>
    <w:rsid w:val="000A7F0E"/>
    <w:rsid w:val="000A7F17"/>
    <w:rsid w:val="000B033C"/>
    <w:rsid w:val="000B11E9"/>
    <w:rsid w:val="000B2019"/>
    <w:rsid w:val="000B24D5"/>
    <w:rsid w:val="000B33FA"/>
    <w:rsid w:val="000B39F6"/>
    <w:rsid w:val="000B4AF8"/>
    <w:rsid w:val="000B5237"/>
    <w:rsid w:val="000B5F36"/>
    <w:rsid w:val="000B62E2"/>
    <w:rsid w:val="000B68C2"/>
    <w:rsid w:val="000B68EB"/>
    <w:rsid w:val="000C01CC"/>
    <w:rsid w:val="000C1FEA"/>
    <w:rsid w:val="000C4921"/>
    <w:rsid w:val="000C4C6F"/>
    <w:rsid w:val="000C538B"/>
    <w:rsid w:val="000C65BF"/>
    <w:rsid w:val="000C6E45"/>
    <w:rsid w:val="000D025C"/>
    <w:rsid w:val="000D0B27"/>
    <w:rsid w:val="000D1670"/>
    <w:rsid w:val="000D1698"/>
    <w:rsid w:val="000D1DCC"/>
    <w:rsid w:val="000D29AB"/>
    <w:rsid w:val="000D2D57"/>
    <w:rsid w:val="000D2D70"/>
    <w:rsid w:val="000D3322"/>
    <w:rsid w:val="000D3901"/>
    <w:rsid w:val="000D3FF8"/>
    <w:rsid w:val="000D44E7"/>
    <w:rsid w:val="000D7D39"/>
    <w:rsid w:val="000D7EB8"/>
    <w:rsid w:val="000D7F98"/>
    <w:rsid w:val="000E0135"/>
    <w:rsid w:val="000E0458"/>
    <w:rsid w:val="000E11F8"/>
    <w:rsid w:val="000E23BD"/>
    <w:rsid w:val="000E2726"/>
    <w:rsid w:val="000E3114"/>
    <w:rsid w:val="000E3303"/>
    <w:rsid w:val="000E4AE4"/>
    <w:rsid w:val="000E5361"/>
    <w:rsid w:val="000E541B"/>
    <w:rsid w:val="000E601B"/>
    <w:rsid w:val="000F0C68"/>
    <w:rsid w:val="000F0F11"/>
    <w:rsid w:val="000F101F"/>
    <w:rsid w:val="000F1F8B"/>
    <w:rsid w:val="000F2B3E"/>
    <w:rsid w:val="000F431E"/>
    <w:rsid w:val="000F5542"/>
    <w:rsid w:val="000F63BE"/>
    <w:rsid w:val="000F65FF"/>
    <w:rsid w:val="000F6949"/>
    <w:rsid w:val="000F6D57"/>
    <w:rsid w:val="000F6E11"/>
    <w:rsid w:val="00100223"/>
    <w:rsid w:val="00100524"/>
    <w:rsid w:val="00101D8B"/>
    <w:rsid w:val="0010271D"/>
    <w:rsid w:val="0010272E"/>
    <w:rsid w:val="00102A2F"/>
    <w:rsid w:val="00102D2E"/>
    <w:rsid w:val="00102DEC"/>
    <w:rsid w:val="00102FC1"/>
    <w:rsid w:val="00103BBD"/>
    <w:rsid w:val="00103F4C"/>
    <w:rsid w:val="001048CF"/>
    <w:rsid w:val="001051D4"/>
    <w:rsid w:val="00105287"/>
    <w:rsid w:val="0010654A"/>
    <w:rsid w:val="00106744"/>
    <w:rsid w:val="001078FD"/>
    <w:rsid w:val="00111213"/>
    <w:rsid w:val="00111A15"/>
    <w:rsid w:val="00111A21"/>
    <w:rsid w:val="00111FCB"/>
    <w:rsid w:val="001127BB"/>
    <w:rsid w:val="00113152"/>
    <w:rsid w:val="00115CBC"/>
    <w:rsid w:val="001166FF"/>
    <w:rsid w:val="0011758B"/>
    <w:rsid w:val="00117A4D"/>
    <w:rsid w:val="0012184E"/>
    <w:rsid w:val="001231CE"/>
    <w:rsid w:val="00123797"/>
    <w:rsid w:val="00123A70"/>
    <w:rsid w:val="00124D1B"/>
    <w:rsid w:val="00127C35"/>
    <w:rsid w:val="001301DF"/>
    <w:rsid w:val="001304F2"/>
    <w:rsid w:val="00130E46"/>
    <w:rsid w:val="00131545"/>
    <w:rsid w:val="001317F1"/>
    <w:rsid w:val="00132377"/>
    <w:rsid w:val="00133405"/>
    <w:rsid w:val="00133961"/>
    <w:rsid w:val="00135EAF"/>
    <w:rsid w:val="0013646A"/>
    <w:rsid w:val="00136728"/>
    <w:rsid w:val="00136A5B"/>
    <w:rsid w:val="00136C11"/>
    <w:rsid w:val="001421F4"/>
    <w:rsid w:val="001424AA"/>
    <w:rsid w:val="0014361E"/>
    <w:rsid w:val="0014491E"/>
    <w:rsid w:val="00144D34"/>
    <w:rsid w:val="00144DA8"/>
    <w:rsid w:val="00145804"/>
    <w:rsid w:val="00145C61"/>
    <w:rsid w:val="00146591"/>
    <w:rsid w:val="00147836"/>
    <w:rsid w:val="0015042F"/>
    <w:rsid w:val="00151413"/>
    <w:rsid w:val="00151D52"/>
    <w:rsid w:val="00153A61"/>
    <w:rsid w:val="00153B0D"/>
    <w:rsid w:val="0015451B"/>
    <w:rsid w:val="001546D0"/>
    <w:rsid w:val="00156BFC"/>
    <w:rsid w:val="00157150"/>
    <w:rsid w:val="00160521"/>
    <w:rsid w:val="0016070E"/>
    <w:rsid w:val="00160773"/>
    <w:rsid w:val="00160DFC"/>
    <w:rsid w:val="00161A5B"/>
    <w:rsid w:val="00163FB6"/>
    <w:rsid w:val="00164858"/>
    <w:rsid w:val="00164C5A"/>
    <w:rsid w:val="0016568A"/>
    <w:rsid w:val="00170554"/>
    <w:rsid w:val="00170684"/>
    <w:rsid w:val="00170B73"/>
    <w:rsid w:val="00170DC7"/>
    <w:rsid w:val="00171077"/>
    <w:rsid w:val="00172060"/>
    <w:rsid w:val="00172685"/>
    <w:rsid w:val="00172BE8"/>
    <w:rsid w:val="00172F1F"/>
    <w:rsid w:val="0017466A"/>
    <w:rsid w:val="00174DAC"/>
    <w:rsid w:val="00176C32"/>
    <w:rsid w:val="001772C0"/>
    <w:rsid w:val="001779D5"/>
    <w:rsid w:val="00177DDD"/>
    <w:rsid w:val="0018026F"/>
    <w:rsid w:val="001804E4"/>
    <w:rsid w:val="00181A35"/>
    <w:rsid w:val="001832D0"/>
    <w:rsid w:val="0018382E"/>
    <w:rsid w:val="00183CDF"/>
    <w:rsid w:val="001847D8"/>
    <w:rsid w:val="00184A23"/>
    <w:rsid w:val="0018564A"/>
    <w:rsid w:val="00185F62"/>
    <w:rsid w:val="001865AA"/>
    <w:rsid w:val="001872A6"/>
    <w:rsid w:val="00187A58"/>
    <w:rsid w:val="00190B36"/>
    <w:rsid w:val="00190B70"/>
    <w:rsid w:val="00190EC3"/>
    <w:rsid w:val="001917AE"/>
    <w:rsid w:val="001928AC"/>
    <w:rsid w:val="0019362E"/>
    <w:rsid w:val="00194573"/>
    <w:rsid w:val="00194919"/>
    <w:rsid w:val="00196D8D"/>
    <w:rsid w:val="001974D1"/>
    <w:rsid w:val="001A0135"/>
    <w:rsid w:val="001A0228"/>
    <w:rsid w:val="001A0C7D"/>
    <w:rsid w:val="001A5792"/>
    <w:rsid w:val="001A6A71"/>
    <w:rsid w:val="001B0089"/>
    <w:rsid w:val="001B06F9"/>
    <w:rsid w:val="001B1565"/>
    <w:rsid w:val="001B1E93"/>
    <w:rsid w:val="001B3FC0"/>
    <w:rsid w:val="001B4956"/>
    <w:rsid w:val="001B49AF"/>
    <w:rsid w:val="001B4B9C"/>
    <w:rsid w:val="001B4E00"/>
    <w:rsid w:val="001B7172"/>
    <w:rsid w:val="001B738F"/>
    <w:rsid w:val="001B776C"/>
    <w:rsid w:val="001B7A40"/>
    <w:rsid w:val="001C1057"/>
    <w:rsid w:val="001C1BAF"/>
    <w:rsid w:val="001C45CF"/>
    <w:rsid w:val="001C62E6"/>
    <w:rsid w:val="001C68F9"/>
    <w:rsid w:val="001C6B07"/>
    <w:rsid w:val="001D0D60"/>
    <w:rsid w:val="001D1196"/>
    <w:rsid w:val="001D2743"/>
    <w:rsid w:val="001D3562"/>
    <w:rsid w:val="001D3722"/>
    <w:rsid w:val="001D3E33"/>
    <w:rsid w:val="001D478C"/>
    <w:rsid w:val="001D49A8"/>
    <w:rsid w:val="001D6862"/>
    <w:rsid w:val="001D79A1"/>
    <w:rsid w:val="001E06C3"/>
    <w:rsid w:val="001E1CE1"/>
    <w:rsid w:val="001E1EDF"/>
    <w:rsid w:val="001E2D54"/>
    <w:rsid w:val="001E5019"/>
    <w:rsid w:val="001E65F6"/>
    <w:rsid w:val="001E75FB"/>
    <w:rsid w:val="001F0096"/>
    <w:rsid w:val="001F03C4"/>
    <w:rsid w:val="001F1436"/>
    <w:rsid w:val="001F1C91"/>
    <w:rsid w:val="001F2070"/>
    <w:rsid w:val="001F3ED1"/>
    <w:rsid w:val="001F4885"/>
    <w:rsid w:val="001F4AB2"/>
    <w:rsid w:val="001F4DE5"/>
    <w:rsid w:val="001F521F"/>
    <w:rsid w:val="001F7878"/>
    <w:rsid w:val="00200FA4"/>
    <w:rsid w:val="002014A5"/>
    <w:rsid w:val="00202F6F"/>
    <w:rsid w:val="0020365C"/>
    <w:rsid w:val="00204BC0"/>
    <w:rsid w:val="00205BC8"/>
    <w:rsid w:val="00205D8F"/>
    <w:rsid w:val="00211643"/>
    <w:rsid w:val="00212059"/>
    <w:rsid w:val="00212740"/>
    <w:rsid w:val="0021278B"/>
    <w:rsid w:val="00212881"/>
    <w:rsid w:val="00212D85"/>
    <w:rsid w:val="002149C1"/>
    <w:rsid w:val="00215C14"/>
    <w:rsid w:val="00216312"/>
    <w:rsid w:val="002168B8"/>
    <w:rsid w:val="00216A12"/>
    <w:rsid w:val="00216D5F"/>
    <w:rsid w:val="00221015"/>
    <w:rsid w:val="00221F7B"/>
    <w:rsid w:val="002220E2"/>
    <w:rsid w:val="00222324"/>
    <w:rsid w:val="002224F5"/>
    <w:rsid w:val="00222EC7"/>
    <w:rsid w:val="00224328"/>
    <w:rsid w:val="00224584"/>
    <w:rsid w:val="00225164"/>
    <w:rsid w:val="00225954"/>
    <w:rsid w:val="00225D93"/>
    <w:rsid w:val="002263E0"/>
    <w:rsid w:val="00230472"/>
    <w:rsid w:val="0023086F"/>
    <w:rsid w:val="0023184C"/>
    <w:rsid w:val="0023191F"/>
    <w:rsid w:val="002320E9"/>
    <w:rsid w:val="002321C4"/>
    <w:rsid w:val="0023375D"/>
    <w:rsid w:val="0023383B"/>
    <w:rsid w:val="002344D3"/>
    <w:rsid w:val="00234A7A"/>
    <w:rsid w:val="00234D32"/>
    <w:rsid w:val="00234D61"/>
    <w:rsid w:val="0023567C"/>
    <w:rsid w:val="00235823"/>
    <w:rsid w:val="002358C9"/>
    <w:rsid w:val="002360F8"/>
    <w:rsid w:val="00236759"/>
    <w:rsid w:val="002371FA"/>
    <w:rsid w:val="00241938"/>
    <w:rsid w:val="00243784"/>
    <w:rsid w:val="0024528F"/>
    <w:rsid w:val="00245DA8"/>
    <w:rsid w:val="00246680"/>
    <w:rsid w:val="00246A64"/>
    <w:rsid w:val="00250296"/>
    <w:rsid w:val="00251144"/>
    <w:rsid w:val="0025141E"/>
    <w:rsid w:val="00251B0B"/>
    <w:rsid w:val="002524AD"/>
    <w:rsid w:val="002532DD"/>
    <w:rsid w:val="0025485F"/>
    <w:rsid w:val="0025540E"/>
    <w:rsid w:val="0025690C"/>
    <w:rsid w:val="00256AB2"/>
    <w:rsid w:val="0026090E"/>
    <w:rsid w:val="00260C8B"/>
    <w:rsid w:val="00262886"/>
    <w:rsid w:val="002639B3"/>
    <w:rsid w:val="002644E4"/>
    <w:rsid w:val="002655BD"/>
    <w:rsid w:val="002659EC"/>
    <w:rsid w:val="002672F4"/>
    <w:rsid w:val="002678B4"/>
    <w:rsid w:val="00267BF2"/>
    <w:rsid w:val="00270858"/>
    <w:rsid w:val="00270BDB"/>
    <w:rsid w:val="00272434"/>
    <w:rsid w:val="00272579"/>
    <w:rsid w:val="00273089"/>
    <w:rsid w:val="00274723"/>
    <w:rsid w:val="0027500A"/>
    <w:rsid w:val="00277744"/>
    <w:rsid w:val="00277796"/>
    <w:rsid w:val="00277F94"/>
    <w:rsid w:val="002808F9"/>
    <w:rsid w:val="00281C2E"/>
    <w:rsid w:val="002830EA"/>
    <w:rsid w:val="00283AE9"/>
    <w:rsid w:val="00286519"/>
    <w:rsid w:val="00286920"/>
    <w:rsid w:val="00286C30"/>
    <w:rsid w:val="002879E9"/>
    <w:rsid w:val="00287B71"/>
    <w:rsid w:val="00291124"/>
    <w:rsid w:val="00292CD2"/>
    <w:rsid w:val="002939CF"/>
    <w:rsid w:val="002952EC"/>
    <w:rsid w:val="00295599"/>
    <w:rsid w:val="00295E94"/>
    <w:rsid w:val="00295F2F"/>
    <w:rsid w:val="00295FA3"/>
    <w:rsid w:val="002964F7"/>
    <w:rsid w:val="00297C2B"/>
    <w:rsid w:val="00297DDF"/>
    <w:rsid w:val="002A0A43"/>
    <w:rsid w:val="002A1F48"/>
    <w:rsid w:val="002A335C"/>
    <w:rsid w:val="002A471D"/>
    <w:rsid w:val="002A5577"/>
    <w:rsid w:val="002A59C2"/>
    <w:rsid w:val="002A5F6E"/>
    <w:rsid w:val="002B072A"/>
    <w:rsid w:val="002B1A1D"/>
    <w:rsid w:val="002B1F9B"/>
    <w:rsid w:val="002B25BA"/>
    <w:rsid w:val="002B26BB"/>
    <w:rsid w:val="002B3A1D"/>
    <w:rsid w:val="002B4C13"/>
    <w:rsid w:val="002B543B"/>
    <w:rsid w:val="002B5BE1"/>
    <w:rsid w:val="002B6759"/>
    <w:rsid w:val="002B6793"/>
    <w:rsid w:val="002B725C"/>
    <w:rsid w:val="002B7410"/>
    <w:rsid w:val="002B742F"/>
    <w:rsid w:val="002B75E6"/>
    <w:rsid w:val="002C1291"/>
    <w:rsid w:val="002C18ED"/>
    <w:rsid w:val="002C246B"/>
    <w:rsid w:val="002C2935"/>
    <w:rsid w:val="002C2C18"/>
    <w:rsid w:val="002C2D24"/>
    <w:rsid w:val="002C3D95"/>
    <w:rsid w:val="002C41A0"/>
    <w:rsid w:val="002C4B4C"/>
    <w:rsid w:val="002C4EC3"/>
    <w:rsid w:val="002C5172"/>
    <w:rsid w:val="002C6095"/>
    <w:rsid w:val="002C612D"/>
    <w:rsid w:val="002C7416"/>
    <w:rsid w:val="002D104C"/>
    <w:rsid w:val="002D2D9D"/>
    <w:rsid w:val="002D2DE3"/>
    <w:rsid w:val="002D35D8"/>
    <w:rsid w:val="002D3EB8"/>
    <w:rsid w:val="002D3FDC"/>
    <w:rsid w:val="002D4E91"/>
    <w:rsid w:val="002D5149"/>
    <w:rsid w:val="002D538D"/>
    <w:rsid w:val="002D5C1B"/>
    <w:rsid w:val="002D66FD"/>
    <w:rsid w:val="002E0307"/>
    <w:rsid w:val="002E0B11"/>
    <w:rsid w:val="002E23ED"/>
    <w:rsid w:val="002E2461"/>
    <w:rsid w:val="002E2AF3"/>
    <w:rsid w:val="002E32DD"/>
    <w:rsid w:val="002E625A"/>
    <w:rsid w:val="002E6575"/>
    <w:rsid w:val="002E6B42"/>
    <w:rsid w:val="002E6F27"/>
    <w:rsid w:val="002E74E3"/>
    <w:rsid w:val="002E7EAC"/>
    <w:rsid w:val="002F04BA"/>
    <w:rsid w:val="002F04F8"/>
    <w:rsid w:val="002F0C94"/>
    <w:rsid w:val="002F1230"/>
    <w:rsid w:val="002F1EDC"/>
    <w:rsid w:val="002F2377"/>
    <w:rsid w:val="002F30AC"/>
    <w:rsid w:val="002F3601"/>
    <w:rsid w:val="002F3798"/>
    <w:rsid w:val="002F575D"/>
    <w:rsid w:val="002F5F6E"/>
    <w:rsid w:val="002F7D8F"/>
    <w:rsid w:val="003002F5"/>
    <w:rsid w:val="00300CDE"/>
    <w:rsid w:val="00302882"/>
    <w:rsid w:val="00304C22"/>
    <w:rsid w:val="00306C51"/>
    <w:rsid w:val="00306E99"/>
    <w:rsid w:val="00307CDF"/>
    <w:rsid w:val="00307EC7"/>
    <w:rsid w:val="00310B4F"/>
    <w:rsid w:val="00311F3C"/>
    <w:rsid w:val="00313299"/>
    <w:rsid w:val="00313B79"/>
    <w:rsid w:val="003140FA"/>
    <w:rsid w:val="003148EF"/>
    <w:rsid w:val="00314BB8"/>
    <w:rsid w:val="00315B00"/>
    <w:rsid w:val="00315CD6"/>
    <w:rsid w:val="00316B14"/>
    <w:rsid w:val="00316C78"/>
    <w:rsid w:val="003202B4"/>
    <w:rsid w:val="003205E5"/>
    <w:rsid w:val="00322035"/>
    <w:rsid w:val="00322CF6"/>
    <w:rsid w:val="00325158"/>
    <w:rsid w:val="0032576A"/>
    <w:rsid w:val="0033083D"/>
    <w:rsid w:val="003324B5"/>
    <w:rsid w:val="0033250B"/>
    <w:rsid w:val="00332C9C"/>
    <w:rsid w:val="00333162"/>
    <w:rsid w:val="00333B60"/>
    <w:rsid w:val="00334107"/>
    <w:rsid w:val="0033562B"/>
    <w:rsid w:val="00336BEE"/>
    <w:rsid w:val="003374AA"/>
    <w:rsid w:val="00341A0B"/>
    <w:rsid w:val="00341F52"/>
    <w:rsid w:val="003420F5"/>
    <w:rsid w:val="00342407"/>
    <w:rsid w:val="00342582"/>
    <w:rsid w:val="00342A67"/>
    <w:rsid w:val="00342A7E"/>
    <w:rsid w:val="003435E1"/>
    <w:rsid w:val="00343B13"/>
    <w:rsid w:val="00345289"/>
    <w:rsid w:val="00345513"/>
    <w:rsid w:val="00346335"/>
    <w:rsid w:val="00346692"/>
    <w:rsid w:val="0034755F"/>
    <w:rsid w:val="0034761E"/>
    <w:rsid w:val="00347782"/>
    <w:rsid w:val="00347E0C"/>
    <w:rsid w:val="0035052A"/>
    <w:rsid w:val="00351C9F"/>
    <w:rsid w:val="003521E6"/>
    <w:rsid w:val="00353205"/>
    <w:rsid w:val="003540A0"/>
    <w:rsid w:val="0035437F"/>
    <w:rsid w:val="00354E73"/>
    <w:rsid w:val="0035557F"/>
    <w:rsid w:val="00355D44"/>
    <w:rsid w:val="003571C5"/>
    <w:rsid w:val="003614C3"/>
    <w:rsid w:val="003619BB"/>
    <w:rsid w:val="003620D6"/>
    <w:rsid w:val="00362C1A"/>
    <w:rsid w:val="00363640"/>
    <w:rsid w:val="00363CF9"/>
    <w:rsid w:val="00363D4B"/>
    <w:rsid w:val="00364747"/>
    <w:rsid w:val="00365190"/>
    <w:rsid w:val="0036537D"/>
    <w:rsid w:val="00366F8A"/>
    <w:rsid w:val="0036787A"/>
    <w:rsid w:val="00367A0E"/>
    <w:rsid w:val="003707E1"/>
    <w:rsid w:val="00370C90"/>
    <w:rsid w:val="00372C10"/>
    <w:rsid w:val="00372EF5"/>
    <w:rsid w:val="003732FA"/>
    <w:rsid w:val="0037435F"/>
    <w:rsid w:val="003747F2"/>
    <w:rsid w:val="00376865"/>
    <w:rsid w:val="00376E30"/>
    <w:rsid w:val="0038037F"/>
    <w:rsid w:val="00380980"/>
    <w:rsid w:val="003809DD"/>
    <w:rsid w:val="00380C82"/>
    <w:rsid w:val="00381438"/>
    <w:rsid w:val="00382095"/>
    <w:rsid w:val="0038323A"/>
    <w:rsid w:val="00383301"/>
    <w:rsid w:val="00384E21"/>
    <w:rsid w:val="003857F4"/>
    <w:rsid w:val="00386AAE"/>
    <w:rsid w:val="003873C9"/>
    <w:rsid w:val="00387FFB"/>
    <w:rsid w:val="00391238"/>
    <w:rsid w:val="00391A8E"/>
    <w:rsid w:val="00391B69"/>
    <w:rsid w:val="003938A8"/>
    <w:rsid w:val="00393D89"/>
    <w:rsid w:val="0039557A"/>
    <w:rsid w:val="003973A7"/>
    <w:rsid w:val="003974E3"/>
    <w:rsid w:val="003A25FF"/>
    <w:rsid w:val="003A299C"/>
    <w:rsid w:val="003A2D3E"/>
    <w:rsid w:val="003A3E2D"/>
    <w:rsid w:val="003A57D0"/>
    <w:rsid w:val="003A5C98"/>
    <w:rsid w:val="003A5CB0"/>
    <w:rsid w:val="003A5E3D"/>
    <w:rsid w:val="003A6608"/>
    <w:rsid w:val="003B0653"/>
    <w:rsid w:val="003B1790"/>
    <w:rsid w:val="003B1A00"/>
    <w:rsid w:val="003B1A76"/>
    <w:rsid w:val="003B2222"/>
    <w:rsid w:val="003B2381"/>
    <w:rsid w:val="003B271F"/>
    <w:rsid w:val="003B3225"/>
    <w:rsid w:val="003B3510"/>
    <w:rsid w:val="003B3989"/>
    <w:rsid w:val="003B3D26"/>
    <w:rsid w:val="003B4AC9"/>
    <w:rsid w:val="003B506A"/>
    <w:rsid w:val="003B5CE3"/>
    <w:rsid w:val="003C1C7F"/>
    <w:rsid w:val="003C215A"/>
    <w:rsid w:val="003C314D"/>
    <w:rsid w:val="003C39CB"/>
    <w:rsid w:val="003C5676"/>
    <w:rsid w:val="003C7F1C"/>
    <w:rsid w:val="003D0848"/>
    <w:rsid w:val="003D12B0"/>
    <w:rsid w:val="003D196A"/>
    <w:rsid w:val="003D4707"/>
    <w:rsid w:val="003D55D9"/>
    <w:rsid w:val="003D625C"/>
    <w:rsid w:val="003D6A05"/>
    <w:rsid w:val="003D7EE0"/>
    <w:rsid w:val="003E014B"/>
    <w:rsid w:val="003E0708"/>
    <w:rsid w:val="003E336D"/>
    <w:rsid w:val="003E33D9"/>
    <w:rsid w:val="003E47D4"/>
    <w:rsid w:val="003E4F3F"/>
    <w:rsid w:val="003E5D91"/>
    <w:rsid w:val="003E5DEB"/>
    <w:rsid w:val="003E644C"/>
    <w:rsid w:val="003E68EC"/>
    <w:rsid w:val="003E70AB"/>
    <w:rsid w:val="003E744D"/>
    <w:rsid w:val="003E7452"/>
    <w:rsid w:val="003F1479"/>
    <w:rsid w:val="003F1D2D"/>
    <w:rsid w:val="003F3373"/>
    <w:rsid w:val="003F3A9E"/>
    <w:rsid w:val="003F61EA"/>
    <w:rsid w:val="003F730E"/>
    <w:rsid w:val="0040033D"/>
    <w:rsid w:val="0040044D"/>
    <w:rsid w:val="00401E9A"/>
    <w:rsid w:val="00401FEE"/>
    <w:rsid w:val="00402F19"/>
    <w:rsid w:val="00402FAD"/>
    <w:rsid w:val="00403536"/>
    <w:rsid w:val="00403FEA"/>
    <w:rsid w:val="00404BD3"/>
    <w:rsid w:val="00404E38"/>
    <w:rsid w:val="004055F2"/>
    <w:rsid w:val="00405CA8"/>
    <w:rsid w:val="004066D5"/>
    <w:rsid w:val="004067B3"/>
    <w:rsid w:val="004079DE"/>
    <w:rsid w:val="0041188C"/>
    <w:rsid w:val="00411E97"/>
    <w:rsid w:val="00411FD1"/>
    <w:rsid w:val="00413D45"/>
    <w:rsid w:val="004145DA"/>
    <w:rsid w:val="00415C55"/>
    <w:rsid w:val="00417D59"/>
    <w:rsid w:val="00420EFA"/>
    <w:rsid w:val="0042149A"/>
    <w:rsid w:val="00421583"/>
    <w:rsid w:val="00422103"/>
    <w:rsid w:val="00422352"/>
    <w:rsid w:val="00422B53"/>
    <w:rsid w:val="0042347A"/>
    <w:rsid w:val="00424823"/>
    <w:rsid w:val="00424DD3"/>
    <w:rsid w:val="00425CCE"/>
    <w:rsid w:val="00426565"/>
    <w:rsid w:val="00427F99"/>
    <w:rsid w:val="004315C1"/>
    <w:rsid w:val="004323FE"/>
    <w:rsid w:val="0043243F"/>
    <w:rsid w:val="00433094"/>
    <w:rsid w:val="00433344"/>
    <w:rsid w:val="00433F14"/>
    <w:rsid w:val="0043423E"/>
    <w:rsid w:val="00434CF3"/>
    <w:rsid w:val="00434E0E"/>
    <w:rsid w:val="00437066"/>
    <w:rsid w:val="00437391"/>
    <w:rsid w:val="004379AF"/>
    <w:rsid w:val="00437FA2"/>
    <w:rsid w:val="00440648"/>
    <w:rsid w:val="00441274"/>
    <w:rsid w:val="00441763"/>
    <w:rsid w:val="00441B5D"/>
    <w:rsid w:val="0044230C"/>
    <w:rsid w:val="0044289C"/>
    <w:rsid w:val="00443C15"/>
    <w:rsid w:val="00443C6D"/>
    <w:rsid w:val="004459AB"/>
    <w:rsid w:val="00446565"/>
    <w:rsid w:val="00447A4F"/>
    <w:rsid w:val="00447A5E"/>
    <w:rsid w:val="00447FEC"/>
    <w:rsid w:val="004526F6"/>
    <w:rsid w:val="00452E6A"/>
    <w:rsid w:val="00453614"/>
    <w:rsid w:val="00454887"/>
    <w:rsid w:val="00455102"/>
    <w:rsid w:val="00456201"/>
    <w:rsid w:val="00456508"/>
    <w:rsid w:val="00457DF6"/>
    <w:rsid w:val="00460546"/>
    <w:rsid w:val="00460C1D"/>
    <w:rsid w:val="00461DAD"/>
    <w:rsid w:val="00462743"/>
    <w:rsid w:val="00462B7C"/>
    <w:rsid w:val="00463456"/>
    <w:rsid w:val="00463D20"/>
    <w:rsid w:val="00464B54"/>
    <w:rsid w:val="004661B7"/>
    <w:rsid w:val="00467B06"/>
    <w:rsid w:val="00470242"/>
    <w:rsid w:val="004703F5"/>
    <w:rsid w:val="00473087"/>
    <w:rsid w:val="004735DC"/>
    <w:rsid w:val="00473EF4"/>
    <w:rsid w:val="00475A06"/>
    <w:rsid w:val="00476558"/>
    <w:rsid w:val="0048014A"/>
    <w:rsid w:val="004809A0"/>
    <w:rsid w:val="00480AEC"/>
    <w:rsid w:val="00480B07"/>
    <w:rsid w:val="00480B82"/>
    <w:rsid w:val="00481CBF"/>
    <w:rsid w:val="00482C7C"/>
    <w:rsid w:val="00483310"/>
    <w:rsid w:val="00483357"/>
    <w:rsid w:val="004842D5"/>
    <w:rsid w:val="00485C40"/>
    <w:rsid w:val="004866AD"/>
    <w:rsid w:val="0048769B"/>
    <w:rsid w:val="004912C4"/>
    <w:rsid w:val="004913AC"/>
    <w:rsid w:val="00491C8F"/>
    <w:rsid w:val="004938F9"/>
    <w:rsid w:val="004941B0"/>
    <w:rsid w:val="004946D8"/>
    <w:rsid w:val="00494A86"/>
    <w:rsid w:val="00495170"/>
    <w:rsid w:val="00495940"/>
    <w:rsid w:val="00495A8F"/>
    <w:rsid w:val="0049775E"/>
    <w:rsid w:val="004A153A"/>
    <w:rsid w:val="004A3240"/>
    <w:rsid w:val="004A3569"/>
    <w:rsid w:val="004A3E48"/>
    <w:rsid w:val="004A4847"/>
    <w:rsid w:val="004A555A"/>
    <w:rsid w:val="004A5E94"/>
    <w:rsid w:val="004A60A1"/>
    <w:rsid w:val="004A6108"/>
    <w:rsid w:val="004A667D"/>
    <w:rsid w:val="004A66F5"/>
    <w:rsid w:val="004A6922"/>
    <w:rsid w:val="004A717A"/>
    <w:rsid w:val="004A720D"/>
    <w:rsid w:val="004B0A6C"/>
    <w:rsid w:val="004B3C6F"/>
    <w:rsid w:val="004B5D54"/>
    <w:rsid w:val="004B6385"/>
    <w:rsid w:val="004B6C3F"/>
    <w:rsid w:val="004B6D9E"/>
    <w:rsid w:val="004B6F75"/>
    <w:rsid w:val="004C0AE9"/>
    <w:rsid w:val="004C0EC9"/>
    <w:rsid w:val="004C11F1"/>
    <w:rsid w:val="004C12A2"/>
    <w:rsid w:val="004C160B"/>
    <w:rsid w:val="004C175F"/>
    <w:rsid w:val="004C189D"/>
    <w:rsid w:val="004C26CE"/>
    <w:rsid w:val="004C2D50"/>
    <w:rsid w:val="004C3FE8"/>
    <w:rsid w:val="004C475F"/>
    <w:rsid w:val="004C480E"/>
    <w:rsid w:val="004C5C58"/>
    <w:rsid w:val="004C5FCF"/>
    <w:rsid w:val="004C634F"/>
    <w:rsid w:val="004C6859"/>
    <w:rsid w:val="004C6D78"/>
    <w:rsid w:val="004D03A4"/>
    <w:rsid w:val="004D09CC"/>
    <w:rsid w:val="004D4D38"/>
    <w:rsid w:val="004D5CA7"/>
    <w:rsid w:val="004D5D37"/>
    <w:rsid w:val="004D668B"/>
    <w:rsid w:val="004D7367"/>
    <w:rsid w:val="004E030E"/>
    <w:rsid w:val="004E0605"/>
    <w:rsid w:val="004E193C"/>
    <w:rsid w:val="004E1C70"/>
    <w:rsid w:val="004E3B47"/>
    <w:rsid w:val="004E5F10"/>
    <w:rsid w:val="004E5FB3"/>
    <w:rsid w:val="004E7951"/>
    <w:rsid w:val="004E7A22"/>
    <w:rsid w:val="004F195E"/>
    <w:rsid w:val="004F1AAB"/>
    <w:rsid w:val="004F266C"/>
    <w:rsid w:val="004F3102"/>
    <w:rsid w:val="004F4ADC"/>
    <w:rsid w:val="004F52AE"/>
    <w:rsid w:val="004F5F07"/>
    <w:rsid w:val="004F6393"/>
    <w:rsid w:val="0050065A"/>
    <w:rsid w:val="00500667"/>
    <w:rsid w:val="005007A6"/>
    <w:rsid w:val="00501BA3"/>
    <w:rsid w:val="00502280"/>
    <w:rsid w:val="00502585"/>
    <w:rsid w:val="00503603"/>
    <w:rsid w:val="00504740"/>
    <w:rsid w:val="0050517A"/>
    <w:rsid w:val="0050597D"/>
    <w:rsid w:val="005065E6"/>
    <w:rsid w:val="00510575"/>
    <w:rsid w:val="00510A8D"/>
    <w:rsid w:val="00510E36"/>
    <w:rsid w:val="005112CF"/>
    <w:rsid w:val="00511CA4"/>
    <w:rsid w:val="00511DCD"/>
    <w:rsid w:val="00512409"/>
    <w:rsid w:val="00512A65"/>
    <w:rsid w:val="00513A0D"/>
    <w:rsid w:val="005151DC"/>
    <w:rsid w:val="00515919"/>
    <w:rsid w:val="00515EA7"/>
    <w:rsid w:val="00516D71"/>
    <w:rsid w:val="0051771B"/>
    <w:rsid w:val="00517D20"/>
    <w:rsid w:val="00521485"/>
    <w:rsid w:val="00521F91"/>
    <w:rsid w:val="005221E2"/>
    <w:rsid w:val="00522200"/>
    <w:rsid w:val="0052363E"/>
    <w:rsid w:val="00524398"/>
    <w:rsid w:val="00525152"/>
    <w:rsid w:val="00525445"/>
    <w:rsid w:val="00527371"/>
    <w:rsid w:val="00527DE9"/>
    <w:rsid w:val="005310D1"/>
    <w:rsid w:val="00531217"/>
    <w:rsid w:val="005314F7"/>
    <w:rsid w:val="00532261"/>
    <w:rsid w:val="005322E9"/>
    <w:rsid w:val="00532760"/>
    <w:rsid w:val="00532915"/>
    <w:rsid w:val="00532924"/>
    <w:rsid w:val="00532990"/>
    <w:rsid w:val="00533057"/>
    <w:rsid w:val="005347EE"/>
    <w:rsid w:val="00534BCE"/>
    <w:rsid w:val="00536225"/>
    <w:rsid w:val="00536922"/>
    <w:rsid w:val="005408B3"/>
    <w:rsid w:val="00540E04"/>
    <w:rsid w:val="00543379"/>
    <w:rsid w:val="005433E1"/>
    <w:rsid w:val="005438BA"/>
    <w:rsid w:val="00545B44"/>
    <w:rsid w:val="005478D1"/>
    <w:rsid w:val="005479F7"/>
    <w:rsid w:val="00550188"/>
    <w:rsid w:val="00550EF4"/>
    <w:rsid w:val="00551233"/>
    <w:rsid w:val="00551F44"/>
    <w:rsid w:val="00552ABC"/>
    <w:rsid w:val="00554192"/>
    <w:rsid w:val="00554CDD"/>
    <w:rsid w:val="00555097"/>
    <w:rsid w:val="0055570A"/>
    <w:rsid w:val="0056046C"/>
    <w:rsid w:val="00560AF6"/>
    <w:rsid w:val="00561F9E"/>
    <w:rsid w:val="00562C50"/>
    <w:rsid w:val="00563574"/>
    <w:rsid w:val="005637D7"/>
    <w:rsid w:val="00563D04"/>
    <w:rsid w:val="0056407D"/>
    <w:rsid w:val="0056437B"/>
    <w:rsid w:val="005645F6"/>
    <w:rsid w:val="0056477C"/>
    <w:rsid w:val="005662EE"/>
    <w:rsid w:val="00566803"/>
    <w:rsid w:val="00566DFB"/>
    <w:rsid w:val="00570282"/>
    <w:rsid w:val="00571C8E"/>
    <w:rsid w:val="00572D9E"/>
    <w:rsid w:val="005730E2"/>
    <w:rsid w:val="0057351D"/>
    <w:rsid w:val="005737E0"/>
    <w:rsid w:val="00573D0B"/>
    <w:rsid w:val="00573D2B"/>
    <w:rsid w:val="00575F17"/>
    <w:rsid w:val="00577C42"/>
    <w:rsid w:val="00577D55"/>
    <w:rsid w:val="0058116C"/>
    <w:rsid w:val="00581AB7"/>
    <w:rsid w:val="0058218C"/>
    <w:rsid w:val="0058231C"/>
    <w:rsid w:val="005825F0"/>
    <w:rsid w:val="0058323B"/>
    <w:rsid w:val="00584710"/>
    <w:rsid w:val="0058479A"/>
    <w:rsid w:val="005848A7"/>
    <w:rsid w:val="00590008"/>
    <w:rsid w:val="0059178B"/>
    <w:rsid w:val="00591C57"/>
    <w:rsid w:val="0059205D"/>
    <w:rsid w:val="00592EE4"/>
    <w:rsid w:val="0059438A"/>
    <w:rsid w:val="005957EF"/>
    <w:rsid w:val="00597D78"/>
    <w:rsid w:val="00597E70"/>
    <w:rsid w:val="005A01C9"/>
    <w:rsid w:val="005A03D1"/>
    <w:rsid w:val="005A044D"/>
    <w:rsid w:val="005A0D35"/>
    <w:rsid w:val="005A1B06"/>
    <w:rsid w:val="005A26B5"/>
    <w:rsid w:val="005A51A9"/>
    <w:rsid w:val="005A5FEE"/>
    <w:rsid w:val="005A70A9"/>
    <w:rsid w:val="005B088B"/>
    <w:rsid w:val="005B0A97"/>
    <w:rsid w:val="005B219B"/>
    <w:rsid w:val="005B2578"/>
    <w:rsid w:val="005B38FE"/>
    <w:rsid w:val="005B43D4"/>
    <w:rsid w:val="005B4A5C"/>
    <w:rsid w:val="005B4A77"/>
    <w:rsid w:val="005B6760"/>
    <w:rsid w:val="005C0D78"/>
    <w:rsid w:val="005C1C91"/>
    <w:rsid w:val="005C34AA"/>
    <w:rsid w:val="005C4871"/>
    <w:rsid w:val="005C59F2"/>
    <w:rsid w:val="005C5BF6"/>
    <w:rsid w:val="005D00FF"/>
    <w:rsid w:val="005D188D"/>
    <w:rsid w:val="005D18E2"/>
    <w:rsid w:val="005D2A19"/>
    <w:rsid w:val="005D3E11"/>
    <w:rsid w:val="005D409A"/>
    <w:rsid w:val="005D40DD"/>
    <w:rsid w:val="005D49D9"/>
    <w:rsid w:val="005D5160"/>
    <w:rsid w:val="005D6211"/>
    <w:rsid w:val="005D6560"/>
    <w:rsid w:val="005D789A"/>
    <w:rsid w:val="005D7A52"/>
    <w:rsid w:val="005D7AF7"/>
    <w:rsid w:val="005E0494"/>
    <w:rsid w:val="005E12C7"/>
    <w:rsid w:val="005E161B"/>
    <w:rsid w:val="005E2975"/>
    <w:rsid w:val="005E3213"/>
    <w:rsid w:val="005E329A"/>
    <w:rsid w:val="005E36CE"/>
    <w:rsid w:val="005E39F6"/>
    <w:rsid w:val="005E3FED"/>
    <w:rsid w:val="005E438B"/>
    <w:rsid w:val="005E4B8B"/>
    <w:rsid w:val="005E4CB6"/>
    <w:rsid w:val="005E59D1"/>
    <w:rsid w:val="005E5C1D"/>
    <w:rsid w:val="005E7A5B"/>
    <w:rsid w:val="005E7F42"/>
    <w:rsid w:val="005F028C"/>
    <w:rsid w:val="005F061E"/>
    <w:rsid w:val="005F0AAD"/>
    <w:rsid w:val="005F1687"/>
    <w:rsid w:val="005F425E"/>
    <w:rsid w:val="005F43DA"/>
    <w:rsid w:val="005F4D18"/>
    <w:rsid w:val="005F5104"/>
    <w:rsid w:val="005F632B"/>
    <w:rsid w:val="005F7B44"/>
    <w:rsid w:val="006004FF"/>
    <w:rsid w:val="006008D8"/>
    <w:rsid w:val="00600E12"/>
    <w:rsid w:val="006038F2"/>
    <w:rsid w:val="006041D3"/>
    <w:rsid w:val="00604667"/>
    <w:rsid w:val="006055D4"/>
    <w:rsid w:val="006058E9"/>
    <w:rsid w:val="0060655C"/>
    <w:rsid w:val="00607B10"/>
    <w:rsid w:val="0061034B"/>
    <w:rsid w:val="00610D3C"/>
    <w:rsid w:val="00610D5C"/>
    <w:rsid w:val="0061363B"/>
    <w:rsid w:val="00613DE5"/>
    <w:rsid w:val="006145F1"/>
    <w:rsid w:val="0061498C"/>
    <w:rsid w:val="00614D98"/>
    <w:rsid w:val="006165EC"/>
    <w:rsid w:val="006165FF"/>
    <w:rsid w:val="00617001"/>
    <w:rsid w:val="006176D6"/>
    <w:rsid w:val="00617985"/>
    <w:rsid w:val="00620397"/>
    <w:rsid w:val="00621518"/>
    <w:rsid w:val="00621683"/>
    <w:rsid w:val="00621992"/>
    <w:rsid w:val="00621C7F"/>
    <w:rsid w:val="00621C84"/>
    <w:rsid w:val="0062216D"/>
    <w:rsid w:val="006226AD"/>
    <w:rsid w:val="00622C4D"/>
    <w:rsid w:val="0062329E"/>
    <w:rsid w:val="00623922"/>
    <w:rsid w:val="00623D81"/>
    <w:rsid w:val="006244A8"/>
    <w:rsid w:val="0062665C"/>
    <w:rsid w:val="006274BA"/>
    <w:rsid w:val="00631B86"/>
    <w:rsid w:val="006323CC"/>
    <w:rsid w:val="0063297A"/>
    <w:rsid w:val="00633C1D"/>
    <w:rsid w:val="006363AD"/>
    <w:rsid w:val="00636683"/>
    <w:rsid w:val="00636887"/>
    <w:rsid w:val="00637173"/>
    <w:rsid w:val="006371B7"/>
    <w:rsid w:val="0064030F"/>
    <w:rsid w:val="006406C7"/>
    <w:rsid w:val="00640804"/>
    <w:rsid w:val="006418F5"/>
    <w:rsid w:val="00641FF7"/>
    <w:rsid w:val="006430BC"/>
    <w:rsid w:val="00643C9C"/>
    <w:rsid w:val="006446C9"/>
    <w:rsid w:val="006458AE"/>
    <w:rsid w:val="00646599"/>
    <w:rsid w:val="0064725A"/>
    <w:rsid w:val="00647861"/>
    <w:rsid w:val="00651D71"/>
    <w:rsid w:val="006524C9"/>
    <w:rsid w:val="00652AC0"/>
    <w:rsid w:val="0065345B"/>
    <w:rsid w:val="0065625D"/>
    <w:rsid w:val="0065645C"/>
    <w:rsid w:val="00657958"/>
    <w:rsid w:val="00657C17"/>
    <w:rsid w:val="00660E89"/>
    <w:rsid w:val="00661189"/>
    <w:rsid w:val="00664D03"/>
    <w:rsid w:val="00665623"/>
    <w:rsid w:val="00665FCC"/>
    <w:rsid w:val="00667AD8"/>
    <w:rsid w:val="00670EF5"/>
    <w:rsid w:val="006719B4"/>
    <w:rsid w:val="00671B77"/>
    <w:rsid w:val="00671C56"/>
    <w:rsid w:val="00671F29"/>
    <w:rsid w:val="00672B38"/>
    <w:rsid w:val="00673C49"/>
    <w:rsid w:val="006756C0"/>
    <w:rsid w:val="006803F3"/>
    <w:rsid w:val="00680489"/>
    <w:rsid w:val="006804A8"/>
    <w:rsid w:val="006819D7"/>
    <w:rsid w:val="00681B3E"/>
    <w:rsid w:val="006824B9"/>
    <w:rsid w:val="00685A24"/>
    <w:rsid w:val="00686BFD"/>
    <w:rsid w:val="00687FFE"/>
    <w:rsid w:val="006900CB"/>
    <w:rsid w:val="0069194B"/>
    <w:rsid w:val="0069197E"/>
    <w:rsid w:val="00692346"/>
    <w:rsid w:val="00693CF8"/>
    <w:rsid w:val="00695CF6"/>
    <w:rsid w:val="0069620D"/>
    <w:rsid w:val="00696822"/>
    <w:rsid w:val="00696BBD"/>
    <w:rsid w:val="006A0594"/>
    <w:rsid w:val="006A0C55"/>
    <w:rsid w:val="006A0DB1"/>
    <w:rsid w:val="006A1352"/>
    <w:rsid w:val="006A17E1"/>
    <w:rsid w:val="006A1BBA"/>
    <w:rsid w:val="006A4FD2"/>
    <w:rsid w:val="006A5A2C"/>
    <w:rsid w:val="006A5B0C"/>
    <w:rsid w:val="006A603F"/>
    <w:rsid w:val="006A6805"/>
    <w:rsid w:val="006A74BC"/>
    <w:rsid w:val="006A7E19"/>
    <w:rsid w:val="006B0349"/>
    <w:rsid w:val="006B0D2C"/>
    <w:rsid w:val="006B1385"/>
    <w:rsid w:val="006B1584"/>
    <w:rsid w:val="006B162A"/>
    <w:rsid w:val="006B16A4"/>
    <w:rsid w:val="006B19B4"/>
    <w:rsid w:val="006B33A5"/>
    <w:rsid w:val="006B3478"/>
    <w:rsid w:val="006B4373"/>
    <w:rsid w:val="006B4668"/>
    <w:rsid w:val="006B4A4B"/>
    <w:rsid w:val="006B4EC7"/>
    <w:rsid w:val="006B4FD0"/>
    <w:rsid w:val="006B51E9"/>
    <w:rsid w:val="006B5528"/>
    <w:rsid w:val="006B62D8"/>
    <w:rsid w:val="006B68F8"/>
    <w:rsid w:val="006B6F11"/>
    <w:rsid w:val="006B7421"/>
    <w:rsid w:val="006B795D"/>
    <w:rsid w:val="006C098F"/>
    <w:rsid w:val="006C0BE0"/>
    <w:rsid w:val="006C1518"/>
    <w:rsid w:val="006C2397"/>
    <w:rsid w:val="006C3296"/>
    <w:rsid w:val="006C4562"/>
    <w:rsid w:val="006C46AE"/>
    <w:rsid w:val="006C5350"/>
    <w:rsid w:val="006C55D8"/>
    <w:rsid w:val="006C5FB7"/>
    <w:rsid w:val="006C6DCA"/>
    <w:rsid w:val="006C7151"/>
    <w:rsid w:val="006C751F"/>
    <w:rsid w:val="006C7681"/>
    <w:rsid w:val="006D0404"/>
    <w:rsid w:val="006D0C76"/>
    <w:rsid w:val="006D2D64"/>
    <w:rsid w:val="006D5022"/>
    <w:rsid w:val="006D5B0C"/>
    <w:rsid w:val="006D5DAD"/>
    <w:rsid w:val="006D5F07"/>
    <w:rsid w:val="006D5FC5"/>
    <w:rsid w:val="006D65C3"/>
    <w:rsid w:val="006D7626"/>
    <w:rsid w:val="006E0EF7"/>
    <w:rsid w:val="006E107F"/>
    <w:rsid w:val="006E13DC"/>
    <w:rsid w:val="006E1423"/>
    <w:rsid w:val="006E1589"/>
    <w:rsid w:val="006E26BE"/>
    <w:rsid w:val="006E312D"/>
    <w:rsid w:val="006E40C7"/>
    <w:rsid w:val="006E4CBD"/>
    <w:rsid w:val="006E557D"/>
    <w:rsid w:val="006E5A97"/>
    <w:rsid w:val="006E6B0E"/>
    <w:rsid w:val="006E7E3E"/>
    <w:rsid w:val="006F02D4"/>
    <w:rsid w:val="006F1017"/>
    <w:rsid w:val="006F12AA"/>
    <w:rsid w:val="006F1B1E"/>
    <w:rsid w:val="006F1D0F"/>
    <w:rsid w:val="006F232C"/>
    <w:rsid w:val="006F2E78"/>
    <w:rsid w:val="006F309E"/>
    <w:rsid w:val="006F35A4"/>
    <w:rsid w:val="006F37E4"/>
    <w:rsid w:val="006F3C2E"/>
    <w:rsid w:val="006F47C2"/>
    <w:rsid w:val="006F4FAC"/>
    <w:rsid w:val="006F64E2"/>
    <w:rsid w:val="006F6C96"/>
    <w:rsid w:val="006F6D6F"/>
    <w:rsid w:val="00700031"/>
    <w:rsid w:val="007000E8"/>
    <w:rsid w:val="007002E3"/>
    <w:rsid w:val="007017F0"/>
    <w:rsid w:val="00701EBE"/>
    <w:rsid w:val="007033ED"/>
    <w:rsid w:val="00703D67"/>
    <w:rsid w:val="00704A39"/>
    <w:rsid w:val="0070572E"/>
    <w:rsid w:val="007068E6"/>
    <w:rsid w:val="00707AA3"/>
    <w:rsid w:val="00710AF1"/>
    <w:rsid w:val="0071266A"/>
    <w:rsid w:val="007128A3"/>
    <w:rsid w:val="00714ED0"/>
    <w:rsid w:val="007166E1"/>
    <w:rsid w:val="00717128"/>
    <w:rsid w:val="007172A9"/>
    <w:rsid w:val="0071788F"/>
    <w:rsid w:val="00717C2F"/>
    <w:rsid w:val="00721182"/>
    <w:rsid w:val="0072142F"/>
    <w:rsid w:val="007219E8"/>
    <w:rsid w:val="00723B3A"/>
    <w:rsid w:val="007266A8"/>
    <w:rsid w:val="007269D4"/>
    <w:rsid w:val="00726E84"/>
    <w:rsid w:val="00727D8F"/>
    <w:rsid w:val="007307F0"/>
    <w:rsid w:val="00730DEC"/>
    <w:rsid w:val="00731495"/>
    <w:rsid w:val="00731533"/>
    <w:rsid w:val="0073161A"/>
    <w:rsid w:val="00731B51"/>
    <w:rsid w:val="00731C6A"/>
    <w:rsid w:val="00732253"/>
    <w:rsid w:val="00733509"/>
    <w:rsid w:val="00733DF1"/>
    <w:rsid w:val="00733FED"/>
    <w:rsid w:val="007353F2"/>
    <w:rsid w:val="007358BA"/>
    <w:rsid w:val="007359C0"/>
    <w:rsid w:val="00735A0C"/>
    <w:rsid w:val="007369EC"/>
    <w:rsid w:val="00736CBA"/>
    <w:rsid w:val="00740EAC"/>
    <w:rsid w:val="00740FBE"/>
    <w:rsid w:val="007415E1"/>
    <w:rsid w:val="00743C37"/>
    <w:rsid w:val="00744309"/>
    <w:rsid w:val="00744584"/>
    <w:rsid w:val="00744982"/>
    <w:rsid w:val="00744DC9"/>
    <w:rsid w:val="0074503F"/>
    <w:rsid w:val="0074565D"/>
    <w:rsid w:val="00746AEE"/>
    <w:rsid w:val="00746AF4"/>
    <w:rsid w:val="00746FD3"/>
    <w:rsid w:val="007475CA"/>
    <w:rsid w:val="00750785"/>
    <w:rsid w:val="00750D1B"/>
    <w:rsid w:val="00751833"/>
    <w:rsid w:val="00752C47"/>
    <w:rsid w:val="007555D6"/>
    <w:rsid w:val="00755F68"/>
    <w:rsid w:val="00756A41"/>
    <w:rsid w:val="00756DB6"/>
    <w:rsid w:val="0076245B"/>
    <w:rsid w:val="00763699"/>
    <w:rsid w:val="00763E61"/>
    <w:rsid w:val="00763FDD"/>
    <w:rsid w:val="0076411B"/>
    <w:rsid w:val="00764C04"/>
    <w:rsid w:val="00764FCA"/>
    <w:rsid w:val="007652A9"/>
    <w:rsid w:val="0076630B"/>
    <w:rsid w:val="007663C4"/>
    <w:rsid w:val="00767FBF"/>
    <w:rsid w:val="0077105F"/>
    <w:rsid w:val="00771224"/>
    <w:rsid w:val="00771F93"/>
    <w:rsid w:val="00773BFE"/>
    <w:rsid w:val="00773E97"/>
    <w:rsid w:val="007755AB"/>
    <w:rsid w:val="00776472"/>
    <w:rsid w:val="00776F6B"/>
    <w:rsid w:val="00782243"/>
    <w:rsid w:val="00782397"/>
    <w:rsid w:val="0078385B"/>
    <w:rsid w:val="00783BF1"/>
    <w:rsid w:val="007866E6"/>
    <w:rsid w:val="00787964"/>
    <w:rsid w:val="00787F90"/>
    <w:rsid w:val="007902F9"/>
    <w:rsid w:val="0079050A"/>
    <w:rsid w:val="00790570"/>
    <w:rsid w:val="00792087"/>
    <w:rsid w:val="00792663"/>
    <w:rsid w:val="00792A3D"/>
    <w:rsid w:val="007934DB"/>
    <w:rsid w:val="00793B3E"/>
    <w:rsid w:val="007955EC"/>
    <w:rsid w:val="00797BFD"/>
    <w:rsid w:val="007A0A74"/>
    <w:rsid w:val="007A0D6E"/>
    <w:rsid w:val="007A145C"/>
    <w:rsid w:val="007A14A6"/>
    <w:rsid w:val="007A2316"/>
    <w:rsid w:val="007A351D"/>
    <w:rsid w:val="007A3C30"/>
    <w:rsid w:val="007A7A37"/>
    <w:rsid w:val="007B00C0"/>
    <w:rsid w:val="007B2692"/>
    <w:rsid w:val="007B2987"/>
    <w:rsid w:val="007B2D47"/>
    <w:rsid w:val="007B6D3A"/>
    <w:rsid w:val="007B6E04"/>
    <w:rsid w:val="007C0C28"/>
    <w:rsid w:val="007C0E5C"/>
    <w:rsid w:val="007C1B99"/>
    <w:rsid w:val="007C1C2A"/>
    <w:rsid w:val="007C345E"/>
    <w:rsid w:val="007C39A7"/>
    <w:rsid w:val="007C5040"/>
    <w:rsid w:val="007C50E9"/>
    <w:rsid w:val="007C78C6"/>
    <w:rsid w:val="007D1102"/>
    <w:rsid w:val="007D160A"/>
    <w:rsid w:val="007D1707"/>
    <w:rsid w:val="007D1ABE"/>
    <w:rsid w:val="007D272D"/>
    <w:rsid w:val="007D2745"/>
    <w:rsid w:val="007D27AB"/>
    <w:rsid w:val="007D44CD"/>
    <w:rsid w:val="007D747C"/>
    <w:rsid w:val="007D7AA1"/>
    <w:rsid w:val="007E13DF"/>
    <w:rsid w:val="007E40D4"/>
    <w:rsid w:val="007E5C3A"/>
    <w:rsid w:val="007E7448"/>
    <w:rsid w:val="007E799F"/>
    <w:rsid w:val="007E7F23"/>
    <w:rsid w:val="007F0ACC"/>
    <w:rsid w:val="007F173C"/>
    <w:rsid w:val="007F19F2"/>
    <w:rsid w:val="007F1BD1"/>
    <w:rsid w:val="007F37C8"/>
    <w:rsid w:val="007F3B43"/>
    <w:rsid w:val="007F3D4D"/>
    <w:rsid w:val="007F4B6B"/>
    <w:rsid w:val="007F5E61"/>
    <w:rsid w:val="007F6882"/>
    <w:rsid w:val="007F722E"/>
    <w:rsid w:val="007F7B58"/>
    <w:rsid w:val="007F7C25"/>
    <w:rsid w:val="0080002A"/>
    <w:rsid w:val="00801042"/>
    <w:rsid w:val="00801196"/>
    <w:rsid w:val="00801291"/>
    <w:rsid w:val="00801DFE"/>
    <w:rsid w:val="0080208A"/>
    <w:rsid w:val="008025F9"/>
    <w:rsid w:val="0080321B"/>
    <w:rsid w:val="0080432A"/>
    <w:rsid w:val="00804DDB"/>
    <w:rsid w:val="008054AE"/>
    <w:rsid w:val="008057E1"/>
    <w:rsid w:val="00806DBE"/>
    <w:rsid w:val="008077C1"/>
    <w:rsid w:val="00807A89"/>
    <w:rsid w:val="00807C07"/>
    <w:rsid w:val="008100CE"/>
    <w:rsid w:val="008105C1"/>
    <w:rsid w:val="0081087A"/>
    <w:rsid w:val="00810A14"/>
    <w:rsid w:val="00810FF2"/>
    <w:rsid w:val="00811719"/>
    <w:rsid w:val="00811BD1"/>
    <w:rsid w:val="00813988"/>
    <w:rsid w:val="008162EB"/>
    <w:rsid w:val="00817E97"/>
    <w:rsid w:val="00820025"/>
    <w:rsid w:val="00820EDA"/>
    <w:rsid w:val="00820F8E"/>
    <w:rsid w:val="00821377"/>
    <w:rsid w:val="0082143E"/>
    <w:rsid w:val="00821C0B"/>
    <w:rsid w:val="0082377A"/>
    <w:rsid w:val="008243DE"/>
    <w:rsid w:val="008255DD"/>
    <w:rsid w:val="008263AA"/>
    <w:rsid w:val="0082676E"/>
    <w:rsid w:val="00826D82"/>
    <w:rsid w:val="00827746"/>
    <w:rsid w:val="008301A8"/>
    <w:rsid w:val="0083050A"/>
    <w:rsid w:val="00832986"/>
    <w:rsid w:val="00832D2F"/>
    <w:rsid w:val="008338E9"/>
    <w:rsid w:val="00833DA2"/>
    <w:rsid w:val="0083418D"/>
    <w:rsid w:val="008343B7"/>
    <w:rsid w:val="008346ED"/>
    <w:rsid w:val="00835B40"/>
    <w:rsid w:val="00835DAA"/>
    <w:rsid w:val="00836AC5"/>
    <w:rsid w:val="00837BA7"/>
    <w:rsid w:val="00837E96"/>
    <w:rsid w:val="00841168"/>
    <w:rsid w:val="0084272F"/>
    <w:rsid w:val="00843165"/>
    <w:rsid w:val="00843572"/>
    <w:rsid w:val="008441BE"/>
    <w:rsid w:val="00844586"/>
    <w:rsid w:val="00851AA3"/>
    <w:rsid w:val="00851D0B"/>
    <w:rsid w:val="008522A6"/>
    <w:rsid w:val="00853867"/>
    <w:rsid w:val="00853BF3"/>
    <w:rsid w:val="0085467D"/>
    <w:rsid w:val="008554A9"/>
    <w:rsid w:val="00856E3C"/>
    <w:rsid w:val="00857249"/>
    <w:rsid w:val="00857719"/>
    <w:rsid w:val="00857969"/>
    <w:rsid w:val="00860259"/>
    <w:rsid w:val="00860760"/>
    <w:rsid w:val="00861B82"/>
    <w:rsid w:val="00862367"/>
    <w:rsid w:val="00862505"/>
    <w:rsid w:val="00862B8E"/>
    <w:rsid w:val="00863A33"/>
    <w:rsid w:val="00864110"/>
    <w:rsid w:val="008642E6"/>
    <w:rsid w:val="0086456E"/>
    <w:rsid w:val="0086566C"/>
    <w:rsid w:val="00866944"/>
    <w:rsid w:val="008677BB"/>
    <w:rsid w:val="0087012C"/>
    <w:rsid w:val="00872728"/>
    <w:rsid w:val="008732CD"/>
    <w:rsid w:val="0087460C"/>
    <w:rsid w:val="008746BE"/>
    <w:rsid w:val="0087529F"/>
    <w:rsid w:val="0087649B"/>
    <w:rsid w:val="00877A0F"/>
    <w:rsid w:val="00877F8C"/>
    <w:rsid w:val="00880A39"/>
    <w:rsid w:val="008825FC"/>
    <w:rsid w:val="008828F9"/>
    <w:rsid w:val="00883C8D"/>
    <w:rsid w:val="00884324"/>
    <w:rsid w:val="0088526D"/>
    <w:rsid w:val="00885B6B"/>
    <w:rsid w:val="00885C9A"/>
    <w:rsid w:val="00885D21"/>
    <w:rsid w:val="00885FBC"/>
    <w:rsid w:val="0088605C"/>
    <w:rsid w:val="00886860"/>
    <w:rsid w:val="00886DB7"/>
    <w:rsid w:val="008877A9"/>
    <w:rsid w:val="0088792D"/>
    <w:rsid w:val="008879BD"/>
    <w:rsid w:val="00890260"/>
    <w:rsid w:val="00890743"/>
    <w:rsid w:val="00890B4D"/>
    <w:rsid w:val="00892025"/>
    <w:rsid w:val="00892A27"/>
    <w:rsid w:val="008946C3"/>
    <w:rsid w:val="008955DE"/>
    <w:rsid w:val="00896D78"/>
    <w:rsid w:val="008972B1"/>
    <w:rsid w:val="008A0BB8"/>
    <w:rsid w:val="008A2955"/>
    <w:rsid w:val="008A359F"/>
    <w:rsid w:val="008A375C"/>
    <w:rsid w:val="008A3AB9"/>
    <w:rsid w:val="008A482E"/>
    <w:rsid w:val="008A54CC"/>
    <w:rsid w:val="008A5C30"/>
    <w:rsid w:val="008A75B1"/>
    <w:rsid w:val="008B1891"/>
    <w:rsid w:val="008B209D"/>
    <w:rsid w:val="008B2EF1"/>
    <w:rsid w:val="008B6691"/>
    <w:rsid w:val="008B7272"/>
    <w:rsid w:val="008B7673"/>
    <w:rsid w:val="008B7FDF"/>
    <w:rsid w:val="008C00AC"/>
    <w:rsid w:val="008C05DA"/>
    <w:rsid w:val="008C2B08"/>
    <w:rsid w:val="008C3283"/>
    <w:rsid w:val="008C3601"/>
    <w:rsid w:val="008C3C66"/>
    <w:rsid w:val="008C4484"/>
    <w:rsid w:val="008C4522"/>
    <w:rsid w:val="008C45BA"/>
    <w:rsid w:val="008C56D5"/>
    <w:rsid w:val="008C66FF"/>
    <w:rsid w:val="008C7EE2"/>
    <w:rsid w:val="008D12C4"/>
    <w:rsid w:val="008D1332"/>
    <w:rsid w:val="008D15DC"/>
    <w:rsid w:val="008D1AD0"/>
    <w:rsid w:val="008D3282"/>
    <w:rsid w:val="008D38D9"/>
    <w:rsid w:val="008D4965"/>
    <w:rsid w:val="008D6418"/>
    <w:rsid w:val="008D6946"/>
    <w:rsid w:val="008D7301"/>
    <w:rsid w:val="008D78B2"/>
    <w:rsid w:val="008E0A4D"/>
    <w:rsid w:val="008E1220"/>
    <w:rsid w:val="008E1E1F"/>
    <w:rsid w:val="008E1FDE"/>
    <w:rsid w:val="008E2472"/>
    <w:rsid w:val="008E3684"/>
    <w:rsid w:val="008E3C49"/>
    <w:rsid w:val="008E6399"/>
    <w:rsid w:val="008F124C"/>
    <w:rsid w:val="008F20C3"/>
    <w:rsid w:val="008F2C65"/>
    <w:rsid w:val="008F3195"/>
    <w:rsid w:val="008F47A8"/>
    <w:rsid w:val="008F4852"/>
    <w:rsid w:val="008F4DD3"/>
    <w:rsid w:val="008F4F4A"/>
    <w:rsid w:val="008F59B9"/>
    <w:rsid w:val="008F5D78"/>
    <w:rsid w:val="008F6AF9"/>
    <w:rsid w:val="008F6B65"/>
    <w:rsid w:val="008F717E"/>
    <w:rsid w:val="0090197B"/>
    <w:rsid w:val="00901FC8"/>
    <w:rsid w:val="0090229C"/>
    <w:rsid w:val="009025AE"/>
    <w:rsid w:val="00902868"/>
    <w:rsid w:val="00903B89"/>
    <w:rsid w:val="00903BC5"/>
    <w:rsid w:val="009054E2"/>
    <w:rsid w:val="00905769"/>
    <w:rsid w:val="00905B86"/>
    <w:rsid w:val="0090656E"/>
    <w:rsid w:val="009069B0"/>
    <w:rsid w:val="00906CDC"/>
    <w:rsid w:val="0090772F"/>
    <w:rsid w:val="00907ABE"/>
    <w:rsid w:val="00907C2B"/>
    <w:rsid w:val="00910881"/>
    <w:rsid w:val="00910A4D"/>
    <w:rsid w:val="00910F93"/>
    <w:rsid w:val="0091248C"/>
    <w:rsid w:val="00913085"/>
    <w:rsid w:val="00914F50"/>
    <w:rsid w:val="00915403"/>
    <w:rsid w:val="009160AC"/>
    <w:rsid w:val="00916CD1"/>
    <w:rsid w:val="009213B1"/>
    <w:rsid w:val="00921734"/>
    <w:rsid w:val="00921F40"/>
    <w:rsid w:val="00922237"/>
    <w:rsid w:val="00922684"/>
    <w:rsid w:val="009230D4"/>
    <w:rsid w:val="009232BF"/>
    <w:rsid w:val="00923901"/>
    <w:rsid w:val="00923E5B"/>
    <w:rsid w:val="009240A8"/>
    <w:rsid w:val="00924779"/>
    <w:rsid w:val="0092560C"/>
    <w:rsid w:val="00927272"/>
    <w:rsid w:val="009272F1"/>
    <w:rsid w:val="00927331"/>
    <w:rsid w:val="00927779"/>
    <w:rsid w:val="009279E5"/>
    <w:rsid w:val="00930FE1"/>
    <w:rsid w:val="00931180"/>
    <w:rsid w:val="00931729"/>
    <w:rsid w:val="00931CB7"/>
    <w:rsid w:val="00931EA9"/>
    <w:rsid w:val="00932752"/>
    <w:rsid w:val="00932C24"/>
    <w:rsid w:val="00934229"/>
    <w:rsid w:val="0093562E"/>
    <w:rsid w:val="0093607F"/>
    <w:rsid w:val="0093617E"/>
    <w:rsid w:val="00936390"/>
    <w:rsid w:val="00936408"/>
    <w:rsid w:val="009376A4"/>
    <w:rsid w:val="009416A6"/>
    <w:rsid w:val="00941F25"/>
    <w:rsid w:val="00942AD7"/>
    <w:rsid w:val="00942C14"/>
    <w:rsid w:val="009436ED"/>
    <w:rsid w:val="00943986"/>
    <w:rsid w:val="00946A40"/>
    <w:rsid w:val="00946B9A"/>
    <w:rsid w:val="00946D07"/>
    <w:rsid w:val="0095076B"/>
    <w:rsid w:val="00952AE6"/>
    <w:rsid w:val="00953118"/>
    <w:rsid w:val="00953A34"/>
    <w:rsid w:val="00953B63"/>
    <w:rsid w:val="0095710D"/>
    <w:rsid w:val="0095717B"/>
    <w:rsid w:val="0095742D"/>
    <w:rsid w:val="00957B05"/>
    <w:rsid w:val="00960785"/>
    <w:rsid w:val="0096246D"/>
    <w:rsid w:val="0096293F"/>
    <w:rsid w:val="00962FD1"/>
    <w:rsid w:val="00963F23"/>
    <w:rsid w:val="00964140"/>
    <w:rsid w:val="009644C2"/>
    <w:rsid w:val="00965D2E"/>
    <w:rsid w:val="00965D42"/>
    <w:rsid w:val="00965F2C"/>
    <w:rsid w:val="00966148"/>
    <w:rsid w:val="00966C60"/>
    <w:rsid w:val="00967C1B"/>
    <w:rsid w:val="00967DC6"/>
    <w:rsid w:val="0097070A"/>
    <w:rsid w:val="009711A5"/>
    <w:rsid w:val="0097220D"/>
    <w:rsid w:val="0097225A"/>
    <w:rsid w:val="00972B9A"/>
    <w:rsid w:val="00975321"/>
    <w:rsid w:val="009755FA"/>
    <w:rsid w:val="00976B7B"/>
    <w:rsid w:val="00976F29"/>
    <w:rsid w:val="00977B7F"/>
    <w:rsid w:val="00977E3B"/>
    <w:rsid w:val="00980034"/>
    <w:rsid w:val="00980AB8"/>
    <w:rsid w:val="00981BF4"/>
    <w:rsid w:val="00981DA0"/>
    <w:rsid w:val="0098203C"/>
    <w:rsid w:val="00982498"/>
    <w:rsid w:val="00983628"/>
    <w:rsid w:val="0098404F"/>
    <w:rsid w:val="009849DB"/>
    <w:rsid w:val="00986BAC"/>
    <w:rsid w:val="009878E5"/>
    <w:rsid w:val="0099033F"/>
    <w:rsid w:val="00990C45"/>
    <w:rsid w:val="00993250"/>
    <w:rsid w:val="009935C0"/>
    <w:rsid w:val="00994A40"/>
    <w:rsid w:val="009959F3"/>
    <w:rsid w:val="00995BC4"/>
    <w:rsid w:val="00995E28"/>
    <w:rsid w:val="0099689F"/>
    <w:rsid w:val="00996CE6"/>
    <w:rsid w:val="00997B09"/>
    <w:rsid w:val="00997BCD"/>
    <w:rsid w:val="009A0524"/>
    <w:rsid w:val="009A1565"/>
    <w:rsid w:val="009A2CA3"/>
    <w:rsid w:val="009A3A2B"/>
    <w:rsid w:val="009A3BD8"/>
    <w:rsid w:val="009A43F0"/>
    <w:rsid w:val="009A5B9B"/>
    <w:rsid w:val="009A75DD"/>
    <w:rsid w:val="009A7D7A"/>
    <w:rsid w:val="009B08B6"/>
    <w:rsid w:val="009B0DBA"/>
    <w:rsid w:val="009B5E44"/>
    <w:rsid w:val="009B6140"/>
    <w:rsid w:val="009B6DE1"/>
    <w:rsid w:val="009B7D89"/>
    <w:rsid w:val="009C019C"/>
    <w:rsid w:val="009C04BD"/>
    <w:rsid w:val="009C05DB"/>
    <w:rsid w:val="009C0F40"/>
    <w:rsid w:val="009C26DC"/>
    <w:rsid w:val="009C2B75"/>
    <w:rsid w:val="009C3607"/>
    <w:rsid w:val="009C376F"/>
    <w:rsid w:val="009C4C43"/>
    <w:rsid w:val="009C5BBE"/>
    <w:rsid w:val="009C64DF"/>
    <w:rsid w:val="009C6E8A"/>
    <w:rsid w:val="009D0011"/>
    <w:rsid w:val="009D0715"/>
    <w:rsid w:val="009D198F"/>
    <w:rsid w:val="009D3301"/>
    <w:rsid w:val="009D490C"/>
    <w:rsid w:val="009D4E54"/>
    <w:rsid w:val="009D579E"/>
    <w:rsid w:val="009D5D76"/>
    <w:rsid w:val="009D6B8E"/>
    <w:rsid w:val="009D711F"/>
    <w:rsid w:val="009E2A04"/>
    <w:rsid w:val="009E3C38"/>
    <w:rsid w:val="009E5719"/>
    <w:rsid w:val="009E5B40"/>
    <w:rsid w:val="009F022E"/>
    <w:rsid w:val="009F02F6"/>
    <w:rsid w:val="009F1095"/>
    <w:rsid w:val="009F1149"/>
    <w:rsid w:val="009F152E"/>
    <w:rsid w:val="009F1C5C"/>
    <w:rsid w:val="009F3759"/>
    <w:rsid w:val="009F3D3D"/>
    <w:rsid w:val="009F4635"/>
    <w:rsid w:val="009F7714"/>
    <w:rsid w:val="009F78B6"/>
    <w:rsid w:val="00A00062"/>
    <w:rsid w:val="00A00193"/>
    <w:rsid w:val="00A00E0A"/>
    <w:rsid w:val="00A03679"/>
    <w:rsid w:val="00A03C10"/>
    <w:rsid w:val="00A03C74"/>
    <w:rsid w:val="00A04E1B"/>
    <w:rsid w:val="00A07BA0"/>
    <w:rsid w:val="00A10C9D"/>
    <w:rsid w:val="00A130F3"/>
    <w:rsid w:val="00A132A9"/>
    <w:rsid w:val="00A146DC"/>
    <w:rsid w:val="00A148F0"/>
    <w:rsid w:val="00A14AC2"/>
    <w:rsid w:val="00A152B1"/>
    <w:rsid w:val="00A15CE7"/>
    <w:rsid w:val="00A205AB"/>
    <w:rsid w:val="00A2087F"/>
    <w:rsid w:val="00A22240"/>
    <w:rsid w:val="00A22A74"/>
    <w:rsid w:val="00A22AD0"/>
    <w:rsid w:val="00A23442"/>
    <w:rsid w:val="00A24ABA"/>
    <w:rsid w:val="00A265C9"/>
    <w:rsid w:val="00A309B7"/>
    <w:rsid w:val="00A31639"/>
    <w:rsid w:val="00A32062"/>
    <w:rsid w:val="00A3263A"/>
    <w:rsid w:val="00A32DE1"/>
    <w:rsid w:val="00A333B8"/>
    <w:rsid w:val="00A33682"/>
    <w:rsid w:val="00A377FF"/>
    <w:rsid w:val="00A40104"/>
    <w:rsid w:val="00A4080C"/>
    <w:rsid w:val="00A40A43"/>
    <w:rsid w:val="00A40C3F"/>
    <w:rsid w:val="00A41064"/>
    <w:rsid w:val="00A426FA"/>
    <w:rsid w:val="00A43D2A"/>
    <w:rsid w:val="00A43F3E"/>
    <w:rsid w:val="00A451AA"/>
    <w:rsid w:val="00A468F3"/>
    <w:rsid w:val="00A47712"/>
    <w:rsid w:val="00A47FC3"/>
    <w:rsid w:val="00A50776"/>
    <w:rsid w:val="00A50C5D"/>
    <w:rsid w:val="00A51C04"/>
    <w:rsid w:val="00A520FB"/>
    <w:rsid w:val="00A52260"/>
    <w:rsid w:val="00A52F6C"/>
    <w:rsid w:val="00A53300"/>
    <w:rsid w:val="00A53309"/>
    <w:rsid w:val="00A536CA"/>
    <w:rsid w:val="00A55990"/>
    <w:rsid w:val="00A5727A"/>
    <w:rsid w:val="00A5748F"/>
    <w:rsid w:val="00A57FFD"/>
    <w:rsid w:val="00A6046E"/>
    <w:rsid w:val="00A6059A"/>
    <w:rsid w:val="00A61841"/>
    <w:rsid w:val="00A62753"/>
    <w:rsid w:val="00A62F4E"/>
    <w:rsid w:val="00A63FFC"/>
    <w:rsid w:val="00A656BB"/>
    <w:rsid w:val="00A65E25"/>
    <w:rsid w:val="00A70BF0"/>
    <w:rsid w:val="00A711D0"/>
    <w:rsid w:val="00A716DB"/>
    <w:rsid w:val="00A71D6D"/>
    <w:rsid w:val="00A72F5D"/>
    <w:rsid w:val="00A7314D"/>
    <w:rsid w:val="00A75071"/>
    <w:rsid w:val="00A75094"/>
    <w:rsid w:val="00A76890"/>
    <w:rsid w:val="00A76E68"/>
    <w:rsid w:val="00A7706A"/>
    <w:rsid w:val="00A77E32"/>
    <w:rsid w:val="00A8296F"/>
    <w:rsid w:val="00A82B89"/>
    <w:rsid w:val="00A83256"/>
    <w:rsid w:val="00A8346A"/>
    <w:rsid w:val="00A83C3B"/>
    <w:rsid w:val="00A842CA"/>
    <w:rsid w:val="00A84593"/>
    <w:rsid w:val="00A84A8E"/>
    <w:rsid w:val="00A84F55"/>
    <w:rsid w:val="00A85330"/>
    <w:rsid w:val="00A85607"/>
    <w:rsid w:val="00A86090"/>
    <w:rsid w:val="00A861E7"/>
    <w:rsid w:val="00A86DF6"/>
    <w:rsid w:val="00A87A76"/>
    <w:rsid w:val="00A91A9C"/>
    <w:rsid w:val="00A93B6C"/>
    <w:rsid w:val="00A93E86"/>
    <w:rsid w:val="00A940E1"/>
    <w:rsid w:val="00A96DE3"/>
    <w:rsid w:val="00AA037A"/>
    <w:rsid w:val="00AA152A"/>
    <w:rsid w:val="00AA15A4"/>
    <w:rsid w:val="00AA3521"/>
    <w:rsid w:val="00AA4EA9"/>
    <w:rsid w:val="00AA513A"/>
    <w:rsid w:val="00AA5669"/>
    <w:rsid w:val="00AA57B8"/>
    <w:rsid w:val="00AA5B24"/>
    <w:rsid w:val="00AA6DC0"/>
    <w:rsid w:val="00AA6F7B"/>
    <w:rsid w:val="00AA7094"/>
    <w:rsid w:val="00AA7F84"/>
    <w:rsid w:val="00AB038F"/>
    <w:rsid w:val="00AB0425"/>
    <w:rsid w:val="00AB0971"/>
    <w:rsid w:val="00AB1717"/>
    <w:rsid w:val="00AB42B8"/>
    <w:rsid w:val="00AB4CD3"/>
    <w:rsid w:val="00AB5746"/>
    <w:rsid w:val="00AB5E0E"/>
    <w:rsid w:val="00AB74BE"/>
    <w:rsid w:val="00AB7C96"/>
    <w:rsid w:val="00AB7D2E"/>
    <w:rsid w:val="00AC08A7"/>
    <w:rsid w:val="00AC0EB9"/>
    <w:rsid w:val="00AC161B"/>
    <w:rsid w:val="00AC21A1"/>
    <w:rsid w:val="00AC2CC7"/>
    <w:rsid w:val="00AC30D1"/>
    <w:rsid w:val="00AC3A62"/>
    <w:rsid w:val="00AC48EB"/>
    <w:rsid w:val="00AC4EB4"/>
    <w:rsid w:val="00AC6733"/>
    <w:rsid w:val="00AC7006"/>
    <w:rsid w:val="00AC70E6"/>
    <w:rsid w:val="00AC76AF"/>
    <w:rsid w:val="00AD2824"/>
    <w:rsid w:val="00AD35A5"/>
    <w:rsid w:val="00AD45DC"/>
    <w:rsid w:val="00AD502D"/>
    <w:rsid w:val="00AD54BF"/>
    <w:rsid w:val="00AD5892"/>
    <w:rsid w:val="00AD5FA7"/>
    <w:rsid w:val="00AD6A4C"/>
    <w:rsid w:val="00AD74DB"/>
    <w:rsid w:val="00AD76B2"/>
    <w:rsid w:val="00AE018A"/>
    <w:rsid w:val="00AE05F6"/>
    <w:rsid w:val="00AE06D2"/>
    <w:rsid w:val="00AE0913"/>
    <w:rsid w:val="00AE0F50"/>
    <w:rsid w:val="00AE109B"/>
    <w:rsid w:val="00AE1944"/>
    <w:rsid w:val="00AE1B35"/>
    <w:rsid w:val="00AE3240"/>
    <w:rsid w:val="00AE3756"/>
    <w:rsid w:val="00AE4311"/>
    <w:rsid w:val="00AE4854"/>
    <w:rsid w:val="00AE49C7"/>
    <w:rsid w:val="00AE4AB8"/>
    <w:rsid w:val="00AE6137"/>
    <w:rsid w:val="00AE6D7D"/>
    <w:rsid w:val="00AE6DE4"/>
    <w:rsid w:val="00AE7054"/>
    <w:rsid w:val="00AE7E22"/>
    <w:rsid w:val="00AF0F59"/>
    <w:rsid w:val="00AF1104"/>
    <w:rsid w:val="00AF25FE"/>
    <w:rsid w:val="00AF357E"/>
    <w:rsid w:val="00AF3F58"/>
    <w:rsid w:val="00AF4E26"/>
    <w:rsid w:val="00AF5BF9"/>
    <w:rsid w:val="00AF5D37"/>
    <w:rsid w:val="00AF6DF8"/>
    <w:rsid w:val="00AF7288"/>
    <w:rsid w:val="00AF7596"/>
    <w:rsid w:val="00B003AB"/>
    <w:rsid w:val="00B00773"/>
    <w:rsid w:val="00B01A32"/>
    <w:rsid w:val="00B0212B"/>
    <w:rsid w:val="00B02480"/>
    <w:rsid w:val="00B04E46"/>
    <w:rsid w:val="00B0532E"/>
    <w:rsid w:val="00B06C21"/>
    <w:rsid w:val="00B06CEB"/>
    <w:rsid w:val="00B101D1"/>
    <w:rsid w:val="00B10C58"/>
    <w:rsid w:val="00B116B7"/>
    <w:rsid w:val="00B12421"/>
    <w:rsid w:val="00B1261B"/>
    <w:rsid w:val="00B139F8"/>
    <w:rsid w:val="00B1410C"/>
    <w:rsid w:val="00B14721"/>
    <w:rsid w:val="00B14C79"/>
    <w:rsid w:val="00B15C54"/>
    <w:rsid w:val="00B16729"/>
    <w:rsid w:val="00B16DD9"/>
    <w:rsid w:val="00B16F44"/>
    <w:rsid w:val="00B174E9"/>
    <w:rsid w:val="00B21323"/>
    <w:rsid w:val="00B21523"/>
    <w:rsid w:val="00B21674"/>
    <w:rsid w:val="00B21AC7"/>
    <w:rsid w:val="00B2452F"/>
    <w:rsid w:val="00B247A6"/>
    <w:rsid w:val="00B249A2"/>
    <w:rsid w:val="00B2772E"/>
    <w:rsid w:val="00B27C72"/>
    <w:rsid w:val="00B313A8"/>
    <w:rsid w:val="00B31DF2"/>
    <w:rsid w:val="00B34C21"/>
    <w:rsid w:val="00B34CF4"/>
    <w:rsid w:val="00B357BC"/>
    <w:rsid w:val="00B371CF"/>
    <w:rsid w:val="00B40756"/>
    <w:rsid w:val="00B418DC"/>
    <w:rsid w:val="00B41BF3"/>
    <w:rsid w:val="00B42D99"/>
    <w:rsid w:val="00B4370C"/>
    <w:rsid w:val="00B43EAF"/>
    <w:rsid w:val="00B44F26"/>
    <w:rsid w:val="00B46999"/>
    <w:rsid w:val="00B50C6B"/>
    <w:rsid w:val="00B512AB"/>
    <w:rsid w:val="00B514A7"/>
    <w:rsid w:val="00B53323"/>
    <w:rsid w:val="00B53803"/>
    <w:rsid w:val="00B53CC2"/>
    <w:rsid w:val="00B53DB8"/>
    <w:rsid w:val="00B54FF3"/>
    <w:rsid w:val="00B553F5"/>
    <w:rsid w:val="00B55BD5"/>
    <w:rsid w:val="00B56393"/>
    <w:rsid w:val="00B5689C"/>
    <w:rsid w:val="00B57A21"/>
    <w:rsid w:val="00B6136B"/>
    <w:rsid w:val="00B62CCD"/>
    <w:rsid w:val="00B62F76"/>
    <w:rsid w:val="00B638BE"/>
    <w:rsid w:val="00B653BE"/>
    <w:rsid w:val="00B6543E"/>
    <w:rsid w:val="00B65F4B"/>
    <w:rsid w:val="00B665E6"/>
    <w:rsid w:val="00B6667B"/>
    <w:rsid w:val="00B66ECA"/>
    <w:rsid w:val="00B67227"/>
    <w:rsid w:val="00B67528"/>
    <w:rsid w:val="00B70FF7"/>
    <w:rsid w:val="00B7233D"/>
    <w:rsid w:val="00B72F84"/>
    <w:rsid w:val="00B75E81"/>
    <w:rsid w:val="00B774D5"/>
    <w:rsid w:val="00B777BA"/>
    <w:rsid w:val="00B823E5"/>
    <w:rsid w:val="00B8412B"/>
    <w:rsid w:val="00B84EAD"/>
    <w:rsid w:val="00B87020"/>
    <w:rsid w:val="00B87E92"/>
    <w:rsid w:val="00B87FD3"/>
    <w:rsid w:val="00B90D42"/>
    <w:rsid w:val="00B91C9B"/>
    <w:rsid w:val="00B91DA2"/>
    <w:rsid w:val="00B921F4"/>
    <w:rsid w:val="00B92298"/>
    <w:rsid w:val="00B93193"/>
    <w:rsid w:val="00B93A86"/>
    <w:rsid w:val="00B93DAC"/>
    <w:rsid w:val="00B945F5"/>
    <w:rsid w:val="00B95046"/>
    <w:rsid w:val="00B95547"/>
    <w:rsid w:val="00BA1F6E"/>
    <w:rsid w:val="00BA2334"/>
    <w:rsid w:val="00BA2A41"/>
    <w:rsid w:val="00BA3186"/>
    <w:rsid w:val="00BA3CC1"/>
    <w:rsid w:val="00BA47F7"/>
    <w:rsid w:val="00BA4901"/>
    <w:rsid w:val="00BA51D2"/>
    <w:rsid w:val="00BA547F"/>
    <w:rsid w:val="00BA5D8F"/>
    <w:rsid w:val="00BA63F2"/>
    <w:rsid w:val="00BA6532"/>
    <w:rsid w:val="00BA69A9"/>
    <w:rsid w:val="00BA69F6"/>
    <w:rsid w:val="00BA73CD"/>
    <w:rsid w:val="00BB0784"/>
    <w:rsid w:val="00BB07A8"/>
    <w:rsid w:val="00BB0FF7"/>
    <w:rsid w:val="00BB206E"/>
    <w:rsid w:val="00BB22DF"/>
    <w:rsid w:val="00BB2B88"/>
    <w:rsid w:val="00BB465C"/>
    <w:rsid w:val="00BB4CE7"/>
    <w:rsid w:val="00BB5314"/>
    <w:rsid w:val="00BB6947"/>
    <w:rsid w:val="00BB7D62"/>
    <w:rsid w:val="00BB7FB7"/>
    <w:rsid w:val="00BC1AE0"/>
    <w:rsid w:val="00BC2BD1"/>
    <w:rsid w:val="00BC5C89"/>
    <w:rsid w:val="00BC6321"/>
    <w:rsid w:val="00BC6CB7"/>
    <w:rsid w:val="00BC7366"/>
    <w:rsid w:val="00BC7D45"/>
    <w:rsid w:val="00BD005A"/>
    <w:rsid w:val="00BD0B92"/>
    <w:rsid w:val="00BD19AD"/>
    <w:rsid w:val="00BD1F35"/>
    <w:rsid w:val="00BD2C60"/>
    <w:rsid w:val="00BD4EC9"/>
    <w:rsid w:val="00BD65EF"/>
    <w:rsid w:val="00BD7B9A"/>
    <w:rsid w:val="00BE28FB"/>
    <w:rsid w:val="00BE4198"/>
    <w:rsid w:val="00BE4454"/>
    <w:rsid w:val="00BE4EC8"/>
    <w:rsid w:val="00BE5EDB"/>
    <w:rsid w:val="00BE621D"/>
    <w:rsid w:val="00BE6230"/>
    <w:rsid w:val="00BE685C"/>
    <w:rsid w:val="00BF07DC"/>
    <w:rsid w:val="00BF08EF"/>
    <w:rsid w:val="00BF0E90"/>
    <w:rsid w:val="00BF17DB"/>
    <w:rsid w:val="00BF2173"/>
    <w:rsid w:val="00BF3A05"/>
    <w:rsid w:val="00BF4291"/>
    <w:rsid w:val="00BF5AD4"/>
    <w:rsid w:val="00BF7155"/>
    <w:rsid w:val="00BF7F21"/>
    <w:rsid w:val="00BF7F65"/>
    <w:rsid w:val="00C02D38"/>
    <w:rsid w:val="00C030C8"/>
    <w:rsid w:val="00C04846"/>
    <w:rsid w:val="00C0551D"/>
    <w:rsid w:val="00C063DD"/>
    <w:rsid w:val="00C065BB"/>
    <w:rsid w:val="00C06634"/>
    <w:rsid w:val="00C073E4"/>
    <w:rsid w:val="00C11EAB"/>
    <w:rsid w:val="00C1214A"/>
    <w:rsid w:val="00C1226D"/>
    <w:rsid w:val="00C1281E"/>
    <w:rsid w:val="00C12862"/>
    <w:rsid w:val="00C133D5"/>
    <w:rsid w:val="00C16061"/>
    <w:rsid w:val="00C1625B"/>
    <w:rsid w:val="00C16468"/>
    <w:rsid w:val="00C17557"/>
    <w:rsid w:val="00C175AF"/>
    <w:rsid w:val="00C17621"/>
    <w:rsid w:val="00C17713"/>
    <w:rsid w:val="00C20E9C"/>
    <w:rsid w:val="00C20FF5"/>
    <w:rsid w:val="00C217CC"/>
    <w:rsid w:val="00C21B7B"/>
    <w:rsid w:val="00C21CB4"/>
    <w:rsid w:val="00C226EC"/>
    <w:rsid w:val="00C244B3"/>
    <w:rsid w:val="00C24A96"/>
    <w:rsid w:val="00C24F9D"/>
    <w:rsid w:val="00C25029"/>
    <w:rsid w:val="00C25581"/>
    <w:rsid w:val="00C25D6D"/>
    <w:rsid w:val="00C25DAF"/>
    <w:rsid w:val="00C25F44"/>
    <w:rsid w:val="00C26480"/>
    <w:rsid w:val="00C265C5"/>
    <w:rsid w:val="00C26D6D"/>
    <w:rsid w:val="00C27402"/>
    <w:rsid w:val="00C30842"/>
    <w:rsid w:val="00C30EB0"/>
    <w:rsid w:val="00C31AB0"/>
    <w:rsid w:val="00C31AFE"/>
    <w:rsid w:val="00C32284"/>
    <w:rsid w:val="00C32C5E"/>
    <w:rsid w:val="00C32E63"/>
    <w:rsid w:val="00C334D3"/>
    <w:rsid w:val="00C33754"/>
    <w:rsid w:val="00C33A07"/>
    <w:rsid w:val="00C3434A"/>
    <w:rsid w:val="00C35DB2"/>
    <w:rsid w:val="00C35FAB"/>
    <w:rsid w:val="00C36A3F"/>
    <w:rsid w:val="00C371E6"/>
    <w:rsid w:val="00C422CD"/>
    <w:rsid w:val="00C434C4"/>
    <w:rsid w:val="00C46F18"/>
    <w:rsid w:val="00C5045F"/>
    <w:rsid w:val="00C50888"/>
    <w:rsid w:val="00C5171B"/>
    <w:rsid w:val="00C51E67"/>
    <w:rsid w:val="00C52233"/>
    <w:rsid w:val="00C52465"/>
    <w:rsid w:val="00C53CA1"/>
    <w:rsid w:val="00C54708"/>
    <w:rsid w:val="00C54BF9"/>
    <w:rsid w:val="00C56313"/>
    <w:rsid w:val="00C565F6"/>
    <w:rsid w:val="00C566FB"/>
    <w:rsid w:val="00C57AA7"/>
    <w:rsid w:val="00C57D13"/>
    <w:rsid w:val="00C600EC"/>
    <w:rsid w:val="00C6021D"/>
    <w:rsid w:val="00C603BE"/>
    <w:rsid w:val="00C60473"/>
    <w:rsid w:val="00C612AD"/>
    <w:rsid w:val="00C6158B"/>
    <w:rsid w:val="00C6279E"/>
    <w:rsid w:val="00C62941"/>
    <w:rsid w:val="00C6303E"/>
    <w:rsid w:val="00C635AA"/>
    <w:rsid w:val="00C649FE"/>
    <w:rsid w:val="00C656B9"/>
    <w:rsid w:val="00C65922"/>
    <w:rsid w:val="00C6614A"/>
    <w:rsid w:val="00C661D1"/>
    <w:rsid w:val="00C7107D"/>
    <w:rsid w:val="00C74EE6"/>
    <w:rsid w:val="00C768F0"/>
    <w:rsid w:val="00C8165B"/>
    <w:rsid w:val="00C83B38"/>
    <w:rsid w:val="00C84078"/>
    <w:rsid w:val="00C849AE"/>
    <w:rsid w:val="00C851A7"/>
    <w:rsid w:val="00C854C8"/>
    <w:rsid w:val="00C85F2C"/>
    <w:rsid w:val="00C862F4"/>
    <w:rsid w:val="00C8660F"/>
    <w:rsid w:val="00C86875"/>
    <w:rsid w:val="00C876EE"/>
    <w:rsid w:val="00C87A42"/>
    <w:rsid w:val="00C87DF7"/>
    <w:rsid w:val="00C90515"/>
    <w:rsid w:val="00C90D53"/>
    <w:rsid w:val="00C90DD1"/>
    <w:rsid w:val="00C91DE0"/>
    <w:rsid w:val="00C91FB5"/>
    <w:rsid w:val="00C945FD"/>
    <w:rsid w:val="00C94B5A"/>
    <w:rsid w:val="00C9500D"/>
    <w:rsid w:val="00C950B9"/>
    <w:rsid w:val="00C952AE"/>
    <w:rsid w:val="00C958D0"/>
    <w:rsid w:val="00C961EF"/>
    <w:rsid w:val="00C97B8C"/>
    <w:rsid w:val="00C97C1E"/>
    <w:rsid w:val="00CA255F"/>
    <w:rsid w:val="00CA2BA5"/>
    <w:rsid w:val="00CA48A2"/>
    <w:rsid w:val="00CA4C40"/>
    <w:rsid w:val="00CA567E"/>
    <w:rsid w:val="00CA5B55"/>
    <w:rsid w:val="00CA79A8"/>
    <w:rsid w:val="00CB0A9E"/>
    <w:rsid w:val="00CB0E21"/>
    <w:rsid w:val="00CB1C34"/>
    <w:rsid w:val="00CB1E45"/>
    <w:rsid w:val="00CB28AA"/>
    <w:rsid w:val="00CB37E7"/>
    <w:rsid w:val="00CB48DE"/>
    <w:rsid w:val="00CB536B"/>
    <w:rsid w:val="00CB58B4"/>
    <w:rsid w:val="00CB5A73"/>
    <w:rsid w:val="00CB5EA8"/>
    <w:rsid w:val="00CB654B"/>
    <w:rsid w:val="00CB6EDE"/>
    <w:rsid w:val="00CB789C"/>
    <w:rsid w:val="00CB78B2"/>
    <w:rsid w:val="00CC1946"/>
    <w:rsid w:val="00CC25AD"/>
    <w:rsid w:val="00CC315D"/>
    <w:rsid w:val="00CC355C"/>
    <w:rsid w:val="00CC3578"/>
    <w:rsid w:val="00CC3918"/>
    <w:rsid w:val="00CC417A"/>
    <w:rsid w:val="00CC4351"/>
    <w:rsid w:val="00CC5523"/>
    <w:rsid w:val="00CC5ADF"/>
    <w:rsid w:val="00CC627D"/>
    <w:rsid w:val="00CD00C7"/>
    <w:rsid w:val="00CD0BB5"/>
    <w:rsid w:val="00CD1E04"/>
    <w:rsid w:val="00CD2095"/>
    <w:rsid w:val="00CD2B42"/>
    <w:rsid w:val="00CD44F1"/>
    <w:rsid w:val="00CD4D99"/>
    <w:rsid w:val="00CD66B6"/>
    <w:rsid w:val="00CD6958"/>
    <w:rsid w:val="00CD6E75"/>
    <w:rsid w:val="00CD7E6D"/>
    <w:rsid w:val="00CE062D"/>
    <w:rsid w:val="00CE0CB1"/>
    <w:rsid w:val="00CE0E54"/>
    <w:rsid w:val="00CE1206"/>
    <w:rsid w:val="00CE26FD"/>
    <w:rsid w:val="00CE2761"/>
    <w:rsid w:val="00CE27C8"/>
    <w:rsid w:val="00CE34B5"/>
    <w:rsid w:val="00CE371D"/>
    <w:rsid w:val="00CE4198"/>
    <w:rsid w:val="00CE4328"/>
    <w:rsid w:val="00CE6C0C"/>
    <w:rsid w:val="00CF2630"/>
    <w:rsid w:val="00CF3157"/>
    <w:rsid w:val="00CF3917"/>
    <w:rsid w:val="00CF3C20"/>
    <w:rsid w:val="00CF3C55"/>
    <w:rsid w:val="00CF4D80"/>
    <w:rsid w:val="00CF7158"/>
    <w:rsid w:val="00CF7B8F"/>
    <w:rsid w:val="00D01EB2"/>
    <w:rsid w:val="00D03E9C"/>
    <w:rsid w:val="00D0589A"/>
    <w:rsid w:val="00D06E89"/>
    <w:rsid w:val="00D0737B"/>
    <w:rsid w:val="00D07B58"/>
    <w:rsid w:val="00D12272"/>
    <w:rsid w:val="00D12707"/>
    <w:rsid w:val="00D12A3D"/>
    <w:rsid w:val="00D12AB0"/>
    <w:rsid w:val="00D14B81"/>
    <w:rsid w:val="00D1656E"/>
    <w:rsid w:val="00D1679E"/>
    <w:rsid w:val="00D16906"/>
    <w:rsid w:val="00D16CCC"/>
    <w:rsid w:val="00D22208"/>
    <w:rsid w:val="00D2261E"/>
    <w:rsid w:val="00D238CC"/>
    <w:rsid w:val="00D23C93"/>
    <w:rsid w:val="00D24072"/>
    <w:rsid w:val="00D2688F"/>
    <w:rsid w:val="00D2743E"/>
    <w:rsid w:val="00D27691"/>
    <w:rsid w:val="00D31277"/>
    <w:rsid w:val="00D3171D"/>
    <w:rsid w:val="00D33061"/>
    <w:rsid w:val="00D34833"/>
    <w:rsid w:val="00D348B8"/>
    <w:rsid w:val="00D35326"/>
    <w:rsid w:val="00D37153"/>
    <w:rsid w:val="00D37F5E"/>
    <w:rsid w:val="00D40172"/>
    <w:rsid w:val="00D40566"/>
    <w:rsid w:val="00D40FFE"/>
    <w:rsid w:val="00D43294"/>
    <w:rsid w:val="00D43359"/>
    <w:rsid w:val="00D4400A"/>
    <w:rsid w:val="00D4452F"/>
    <w:rsid w:val="00D45FBC"/>
    <w:rsid w:val="00D46984"/>
    <w:rsid w:val="00D46D52"/>
    <w:rsid w:val="00D47F7B"/>
    <w:rsid w:val="00D502BD"/>
    <w:rsid w:val="00D50623"/>
    <w:rsid w:val="00D50673"/>
    <w:rsid w:val="00D50D56"/>
    <w:rsid w:val="00D527FD"/>
    <w:rsid w:val="00D52EF3"/>
    <w:rsid w:val="00D533D2"/>
    <w:rsid w:val="00D5357A"/>
    <w:rsid w:val="00D53BEC"/>
    <w:rsid w:val="00D563E7"/>
    <w:rsid w:val="00D57083"/>
    <w:rsid w:val="00D57189"/>
    <w:rsid w:val="00D6062E"/>
    <w:rsid w:val="00D60AE5"/>
    <w:rsid w:val="00D6184B"/>
    <w:rsid w:val="00D61D46"/>
    <w:rsid w:val="00D63FAF"/>
    <w:rsid w:val="00D64FC9"/>
    <w:rsid w:val="00D65832"/>
    <w:rsid w:val="00D66B1F"/>
    <w:rsid w:val="00D67004"/>
    <w:rsid w:val="00D6748E"/>
    <w:rsid w:val="00D71A73"/>
    <w:rsid w:val="00D72491"/>
    <w:rsid w:val="00D729BC"/>
    <w:rsid w:val="00D73707"/>
    <w:rsid w:val="00D74A06"/>
    <w:rsid w:val="00D74B55"/>
    <w:rsid w:val="00D74C48"/>
    <w:rsid w:val="00D74D94"/>
    <w:rsid w:val="00D75704"/>
    <w:rsid w:val="00D76DFB"/>
    <w:rsid w:val="00D7741B"/>
    <w:rsid w:val="00D77FAB"/>
    <w:rsid w:val="00D81779"/>
    <w:rsid w:val="00D8345B"/>
    <w:rsid w:val="00D8378B"/>
    <w:rsid w:val="00D84BE4"/>
    <w:rsid w:val="00D854C1"/>
    <w:rsid w:val="00D85554"/>
    <w:rsid w:val="00D86C90"/>
    <w:rsid w:val="00D86ED5"/>
    <w:rsid w:val="00D905C5"/>
    <w:rsid w:val="00D90713"/>
    <w:rsid w:val="00D920D9"/>
    <w:rsid w:val="00D9217C"/>
    <w:rsid w:val="00D92210"/>
    <w:rsid w:val="00D92377"/>
    <w:rsid w:val="00D9254D"/>
    <w:rsid w:val="00D928A7"/>
    <w:rsid w:val="00D93540"/>
    <w:rsid w:val="00D94070"/>
    <w:rsid w:val="00D94975"/>
    <w:rsid w:val="00D9628D"/>
    <w:rsid w:val="00D9654F"/>
    <w:rsid w:val="00D9705C"/>
    <w:rsid w:val="00D97305"/>
    <w:rsid w:val="00D97831"/>
    <w:rsid w:val="00DA1226"/>
    <w:rsid w:val="00DA1D19"/>
    <w:rsid w:val="00DA2308"/>
    <w:rsid w:val="00DA35E9"/>
    <w:rsid w:val="00DA3FF9"/>
    <w:rsid w:val="00DA4E79"/>
    <w:rsid w:val="00DA530C"/>
    <w:rsid w:val="00DA55EF"/>
    <w:rsid w:val="00DA5696"/>
    <w:rsid w:val="00DA5741"/>
    <w:rsid w:val="00DA5B69"/>
    <w:rsid w:val="00DA604E"/>
    <w:rsid w:val="00DA6107"/>
    <w:rsid w:val="00DA610A"/>
    <w:rsid w:val="00DB0ED5"/>
    <w:rsid w:val="00DB14C9"/>
    <w:rsid w:val="00DB1E8E"/>
    <w:rsid w:val="00DB509B"/>
    <w:rsid w:val="00DB54DF"/>
    <w:rsid w:val="00DB55D2"/>
    <w:rsid w:val="00DB7C1A"/>
    <w:rsid w:val="00DC0BEF"/>
    <w:rsid w:val="00DC2268"/>
    <w:rsid w:val="00DC2775"/>
    <w:rsid w:val="00DC368E"/>
    <w:rsid w:val="00DC3A20"/>
    <w:rsid w:val="00DC3B42"/>
    <w:rsid w:val="00DC476D"/>
    <w:rsid w:val="00DC5DA4"/>
    <w:rsid w:val="00DC5DC3"/>
    <w:rsid w:val="00DC6C5E"/>
    <w:rsid w:val="00DC76D1"/>
    <w:rsid w:val="00DD0E76"/>
    <w:rsid w:val="00DD2B97"/>
    <w:rsid w:val="00DD3600"/>
    <w:rsid w:val="00DD396B"/>
    <w:rsid w:val="00DD4B94"/>
    <w:rsid w:val="00DD5DE4"/>
    <w:rsid w:val="00DE12C2"/>
    <w:rsid w:val="00DE1301"/>
    <w:rsid w:val="00DE234B"/>
    <w:rsid w:val="00DE27C2"/>
    <w:rsid w:val="00DE2F68"/>
    <w:rsid w:val="00DE3C85"/>
    <w:rsid w:val="00DE417F"/>
    <w:rsid w:val="00DE544C"/>
    <w:rsid w:val="00DE7735"/>
    <w:rsid w:val="00DE7920"/>
    <w:rsid w:val="00DF03D8"/>
    <w:rsid w:val="00DF07BB"/>
    <w:rsid w:val="00DF3FAB"/>
    <w:rsid w:val="00DF41C4"/>
    <w:rsid w:val="00DF4231"/>
    <w:rsid w:val="00DF4A3D"/>
    <w:rsid w:val="00DF4EE8"/>
    <w:rsid w:val="00DF71A4"/>
    <w:rsid w:val="00DF7411"/>
    <w:rsid w:val="00E00962"/>
    <w:rsid w:val="00E00D70"/>
    <w:rsid w:val="00E020AA"/>
    <w:rsid w:val="00E03CC8"/>
    <w:rsid w:val="00E055AC"/>
    <w:rsid w:val="00E0670F"/>
    <w:rsid w:val="00E06FCC"/>
    <w:rsid w:val="00E077BF"/>
    <w:rsid w:val="00E10085"/>
    <w:rsid w:val="00E1095C"/>
    <w:rsid w:val="00E11B3F"/>
    <w:rsid w:val="00E12AED"/>
    <w:rsid w:val="00E13337"/>
    <w:rsid w:val="00E13ABC"/>
    <w:rsid w:val="00E13BEA"/>
    <w:rsid w:val="00E13E2A"/>
    <w:rsid w:val="00E1464C"/>
    <w:rsid w:val="00E14A03"/>
    <w:rsid w:val="00E15695"/>
    <w:rsid w:val="00E16B91"/>
    <w:rsid w:val="00E20FDE"/>
    <w:rsid w:val="00E21DBC"/>
    <w:rsid w:val="00E21E3F"/>
    <w:rsid w:val="00E21EA5"/>
    <w:rsid w:val="00E2227A"/>
    <w:rsid w:val="00E227A4"/>
    <w:rsid w:val="00E23F9A"/>
    <w:rsid w:val="00E255C2"/>
    <w:rsid w:val="00E26F82"/>
    <w:rsid w:val="00E31D47"/>
    <w:rsid w:val="00E31F8B"/>
    <w:rsid w:val="00E32254"/>
    <w:rsid w:val="00E327F8"/>
    <w:rsid w:val="00E32B8B"/>
    <w:rsid w:val="00E334BE"/>
    <w:rsid w:val="00E336C8"/>
    <w:rsid w:val="00E33DA2"/>
    <w:rsid w:val="00E34ECF"/>
    <w:rsid w:val="00E35479"/>
    <w:rsid w:val="00E35918"/>
    <w:rsid w:val="00E35C3A"/>
    <w:rsid w:val="00E364E9"/>
    <w:rsid w:val="00E36730"/>
    <w:rsid w:val="00E40974"/>
    <w:rsid w:val="00E40A51"/>
    <w:rsid w:val="00E42300"/>
    <w:rsid w:val="00E4235A"/>
    <w:rsid w:val="00E42975"/>
    <w:rsid w:val="00E4302D"/>
    <w:rsid w:val="00E43E61"/>
    <w:rsid w:val="00E455E9"/>
    <w:rsid w:val="00E45C17"/>
    <w:rsid w:val="00E47881"/>
    <w:rsid w:val="00E47A23"/>
    <w:rsid w:val="00E50A25"/>
    <w:rsid w:val="00E50BB8"/>
    <w:rsid w:val="00E50E29"/>
    <w:rsid w:val="00E50EFB"/>
    <w:rsid w:val="00E51DC3"/>
    <w:rsid w:val="00E5257A"/>
    <w:rsid w:val="00E52B98"/>
    <w:rsid w:val="00E52C68"/>
    <w:rsid w:val="00E53075"/>
    <w:rsid w:val="00E535A3"/>
    <w:rsid w:val="00E53D4F"/>
    <w:rsid w:val="00E54314"/>
    <w:rsid w:val="00E547DD"/>
    <w:rsid w:val="00E561ED"/>
    <w:rsid w:val="00E57341"/>
    <w:rsid w:val="00E60577"/>
    <w:rsid w:val="00E628E6"/>
    <w:rsid w:val="00E639A7"/>
    <w:rsid w:val="00E64655"/>
    <w:rsid w:val="00E6566C"/>
    <w:rsid w:val="00E65AA6"/>
    <w:rsid w:val="00E66283"/>
    <w:rsid w:val="00E66ED7"/>
    <w:rsid w:val="00E66F0C"/>
    <w:rsid w:val="00E67095"/>
    <w:rsid w:val="00E67CE2"/>
    <w:rsid w:val="00E70999"/>
    <w:rsid w:val="00E710CF"/>
    <w:rsid w:val="00E730E8"/>
    <w:rsid w:val="00E74596"/>
    <w:rsid w:val="00E74A5E"/>
    <w:rsid w:val="00E76167"/>
    <w:rsid w:val="00E7661A"/>
    <w:rsid w:val="00E76E82"/>
    <w:rsid w:val="00E771BE"/>
    <w:rsid w:val="00E80D64"/>
    <w:rsid w:val="00E80FED"/>
    <w:rsid w:val="00E81905"/>
    <w:rsid w:val="00E81DDD"/>
    <w:rsid w:val="00E8207C"/>
    <w:rsid w:val="00E82972"/>
    <w:rsid w:val="00E8329B"/>
    <w:rsid w:val="00E836C5"/>
    <w:rsid w:val="00E844D4"/>
    <w:rsid w:val="00E854E2"/>
    <w:rsid w:val="00E87416"/>
    <w:rsid w:val="00E874E0"/>
    <w:rsid w:val="00E90001"/>
    <w:rsid w:val="00E902E3"/>
    <w:rsid w:val="00E90933"/>
    <w:rsid w:val="00E90CF1"/>
    <w:rsid w:val="00E92700"/>
    <w:rsid w:val="00E92C82"/>
    <w:rsid w:val="00E937A2"/>
    <w:rsid w:val="00E95FFA"/>
    <w:rsid w:val="00E9611B"/>
    <w:rsid w:val="00E968EA"/>
    <w:rsid w:val="00E97C5E"/>
    <w:rsid w:val="00EA0D9E"/>
    <w:rsid w:val="00EA0E41"/>
    <w:rsid w:val="00EA0F47"/>
    <w:rsid w:val="00EA0F58"/>
    <w:rsid w:val="00EA1230"/>
    <w:rsid w:val="00EA25B9"/>
    <w:rsid w:val="00EA29D6"/>
    <w:rsid w:val="00EA2F00"/>
    <w:rsid w:val="00EA372B"/>
    <w:rsid w:val="00EA42DC"/>
    <w:rsid w:val="00EA4A47"/>
    <w:rsid w:val="00EA5249"/>
    <w:rsid w:val="00EA6251"/>
    <w:rsid w:val="00EA69A5"/>
    <w:rsid w:val="00EB035F"/>
    <w:rsid w:val="00EB0F0A"/>
    <w:rsid w:val="00EB16F9"/>
    <w:rsid w:val="00EB21B2"/>
    <w:rsid w:val="00EB2545"/>
    <w:rsid w:val="00EB33CA"/>
    <w:rsid w:val="00EB539F"/>
    <w:rsid w:val="00EB5987"/>
    <w:rsid w:val="00EB6AAA"/>
    <w:rsid w:val="00EB7659"/>
    <w:rsid w:val="00EB767D"/>
    <w:rsid w:val="00EB7813"/>
    <w:rsid w:val="00EC0C8C"/>
    <w:rsid w:val="00EC13E3"/>
    <w:rsid w:val="00EC2955"/>
    <w:rsid w:val="00EC2BAF"/>
    <w:rsid w:val="00EC4196"/>
    <w:rsid w:val="00EC4E7F"/>
    <w:rsid w:val="00EC4FFF"/>
    <w:rsid w:val="00EC513E"/>
    <w:rsid w:val="00EC6385"/>
    <w:rsid w:val="00EC714C"/>
    <w:rsid w:val="00EC7855"/>
    <w:rsid w:val="00EC7DB6"/>
    <w:rsid w:val="00ED124C"/>
    <w:rsid w:val="00ED172A"/>
    <w:rsid w:val="00ED220F"/>
    <w:rsid w:val="00ED25A1"/>
    <w:rsid w:val="00ED25B7"/>
    <w:rsid w:val="00ED4BBB"/>
    <w:rsid w:val="00ED6495"/>
    <w:rsid w:val="00ED6562"/>
    <w:rsid w:val="00ED7315"/>
    <w:rsid w:val="00ED7A1D"/>
    <w:rsid w:val="00EE0332"/>
    <w:rsid w:val="00EE153A"/>
    <w:rsid w:val="00EE1DAF"/>
    <w:rsid w:val="00EE27AD"/>
    <w:rsid w:val="00EE3943"/>
    <w:rsid w:val="00EE3ABA"/>
    <w:rsid w:val="00EE5469"/>
    <w:rsid w:val="00EE5BEE"/>
    <w:rsid w:val="00EE5EBC"/>
    <w:rsid w:val="00EE60B6"/>
    <w:rsid w:val="00EE741C"/>
    <w:rsid w:val="00EF0889"/>
    <w:rsid w:val="00EF2818"/>
    <w:rsid w:val="00EF3B99"/>
    <w:rsid w:val="00EF451B"/>
    <w:rsid w:val="00EF4649"/>
    <w:rsid w:val="00EF591A"/>
    <w:rsid w:val="00EF653F"/>
    <w:rsid w:val="00EF6C73"/>
    <w:rsid w:val="00EF7009"/>
    <w:rsid w:val="00F0279A"/>
    <w:rsid w:val="00F02F59"/>
    <w:rsid w:val="00F059A9"/>
    <w:rsid w:val="00F078FD"/>
    <w:rsid w:val="00F07B11"/>
    <w:rsid w:val="00F104C2"/>
    <w:rsid w:val="00F11212"/>
    <w:rsid w:val="00F12828"/>
    <w:rsid w:val="00F12EE5"/>
    <w:rsid w:val="00F13048"/>
    <w:rsid w:val="00F14C67"/>
    <w:rsid w:val="00F158CE"/>
    <w:rsid w:val="00F15B35"/>
    <w:rsid w:val="00F16668"/>
    <w:rsid w:val="00F168BC"/>
    <w:rsid w:val="00F16A52"/>
    <w:rsid w:val="00F16F78"/>
    <w:rsid w:val="00F17F35"/>
    <w:rsid w:val="00F203A1"/>
    <w:rsid w:val="00F205E3"/>
    <w:rsid w:val="00F20922"/>
    <w:rsid w:val="00F21141"/>
    <w:rsid w:val="00F21726"/>
    <w:rsid w:val="00F23D8F"/>
    <w:rsid w:val="00F241E7"/>
    <w:rsid w:val="00F246A4"/>
    <w:rsid w:val="00F248D2"/>
    <w:rsid w:val="00F24F96"/>
    <w:rsid w:val="00F25B72"/>
    <w:rsid w:val="00F266CF"/>
    <w:rsid w:val="00F26739"/>
    <w:rsid w:val="00F269DC"/>
    <w:rsid w:val="00F2791A"/>
    <w:rsid w:val="00F27A2C"/>
    <w:rsid w:val="00F32956"/>
    <w:rsid w:val="00F3386A"/>
    <w:rsid w:val="00F3402D"/>
    <w:rsid w:val="00F35622"/>
    <w:rsid w:val="00F3585E"/>
    <w:rsid w:val="00F3644C"/>
    <w:rsid w:val="00F3670E"/>
    <w:rsid w:val="00F369CE"/>
    <w:rsid w:val="00F36A88"/>
    <w:rsid w:val="00F36C79"/>
    <w:rsid w:val="00F37A48"/>
    <w:rsid w:val="00F37A68"/>
    <w:rsid w:val="00F40973"/>
    <w:rsid w:val="00F4106B"/>
    <w:rsid w:val="00F41658"/>
    <w:rsid w:val="00F419FB"/>
    <w:rsid w:val="00F41CA3"/>
    <w:rsid w:val="00F42EB2"/>
    <w:rsid w:val="00F43D56"/>
    <w:rsid w:val="00F43E1B"/>
    <w:rsid w:val="00F44D10"/>
    <w:rsid w:val="00F47068"/>
    <w:rsid w:val="00F5002E"/>
    <w:rsid w:val="00F50AD3"/>
    <w:rsid w:val="00F50D3A"/>
    <w:rsid w:val="00F51B8E"/>
    <w:rsid w:val="00F52328"/>
    <w:rsid w:val="00F53040"/>
    <w:rsid w:val="00F53170"/>
    <w:rsid w:val="00F5341D"/>
    <w:rsid w:val="00F535E4"/>
    <w:rsid w:val="00F538FD"/>
    <w:rsid w:val="00F53F8C"/>
    <w:rsid w:val="00F54643"/>
    <w:rsid w:val="00F5578C"/>
    <w:rsid w:val="00F562D7"/>
    <w:rsid w:val="00F57F72"/>
    <w:rsid w:val="00F60634"/>
    <w:rsid w:val="00F618B8"/>
    <w:rsid w:val="00F624DC"/>
    <w:rsid w:val="00F632D3"/>
    <w:rsid w:val="00F63ED1"/>
    <w:rsid w:val="00F645A8"/>
    <w:rsid w:val="00F64A2C"/>
    <w:rsid w:val="00F6598A"/>
    <w:rsid w:val="00F665B1"/>
    <w:rsid w:val="00F6764B"/>
    <w:rsid w:val="00F70076"/>
    <w:rsid w:val="00F722CD"/>
    <w:rsid w:val="00F73DFA"/>
    <w:rsid w:val="00F74414"/>
    <w:rsid w:val="00F74E37"/>
    <w:rsid w:val="00F75797"/>
    <w:rsid w:val="00F76650"/>
    <w:rsid w:val="00F77ACE"/>
    <w:rsid w:val="00F80004"/>
    <w:rsid w:val="00F80894"/>
    <w:rsid w:val="00F8162B"/>
    <w:rsid w:val="00F81879"/>
    <w:rsid w:val="00F820DE"/>
    <w:rsid w:val="00F82FAD"/>
    <w:rsid w:val="00F837DA"/>
    <w:rsid w:val="00F83CF8"/>
    <w:rsid w:val="00F844A0"/>
    <w:rsid w:val="00F86195"/>
    <w:rsid w:val="00F874EA"/>
    <w:rsid w:val="00F9032C"/>
    <w:rsid w:val="00F907AA"/>
    <w:rsid w:val="00F913BC"/>
    <w:rsid w:val="00F913FE"/>
    <w:rsid w:val="00F92428"/>
    <w:rsid w:val="00F927EB"/>
    <w:rsid w:val="00F92AD0"/>
    <w:rsid w:val="00F93F4E"/>
    <w:rsid w:val="00F96801"/>
    <w:rsid w:val="00F96B2C"/>
    <w:rsid w:val="00F96DCC"/>
    <w:rsid w:val="00FA1AF3"/>
    <w:rsid w:val="00FA32CF"/>
    <w:rsid w:val="00FA3C46"/>
    <w:rsid w:val="00FA4BAF"/>
    <w:rsid w:val="00FA567C"/>
    <w:rsid w:val="00FA68A3"/>
    <w:rsid w:val="00FA6C5E"/>
    <w:rsid w:val="00FB08D1"/>
    <w:rsid w:val="00FB1091"/>
    <w:rsid w:val="00FB12BF"/>
    <w:rsid w:val="00FB15D8"/>
    <w:rsid w:val="00FB1E85"/>
    <w:rsid w:val="00FB33A2"/>
    <w:rsid w:val="00FB41BF"/>
    <w:rsid w:val="00FB603F"/>
    <w:rsid w:val="00FB6283"/>
    <w:rsid w:val="00FB7D69"/>
    <w:rsid w:val="00FB7FBB"/>
    <w:rsid w:val="00FB7FFC"/>
    <w:rsid w:val="00FC00E4"/>
    <w:rsid w:val="00FC137A"/>
    <w:rsid w:val="00FC14AE"/>
    <w:rsid w:val="00FC215C"/>
    <w:rsid w:val="00FC2681"/>
    <w:rsid w:val="00FC2B3A"/>
    <w:rsid w:val="00FC3237"/>
    <w:rsid w:val="00FC44D0"/>
    <w:rsid w:val="00FC4933"/>
    <w:rsid w:val="00FC4AFF"/>
    <w:rsid w:val="00FC4B81"/>
    <w:rsid w:val="00FC669C"/>
    <w:rsid w:val="00FC70CA"/>
    <w:rsid w:val="00FC718D"/>
    <w:rsid w:val="00FD20EC"/>
    <w:rsid w:val="00FD5888"/>
    <w:rsid w:val="00FD60C8"/>
    <w:rsid w:val="00FD6B68"/>
    <w:rsid w:val="00FD759E"/>
    <w:rsid w:val="00FE0FE9"/>
    <w:rsid w:val="00FE119D"/>
    <w:rsid w:val="00FE1780"/>
    <w:rsid w:val="00FE20F1"/>
    <w:rsid w:val="00FE2AD0"/>
    <w:rsid w:val="00FE2C38"/>
    <w:rsid w:val="00FE3379"/>
    <w:rsid w:val="00FE3932"/>
    <w:rsid w:val="00FE3E3A"/>
    <w:rsid w:val="00FE4B7A"/>
    <w:rsid w:val="00FE5059"/>
    <w:rsid w:val="00FE5A7D"/>
    <w:rsid w:val="00FE713E"/>
    <w:rsid w:val="00FE7CEA"/>
    <w:rsid w:val="00FF036A"/>
    <w:rsid w:val="00FF07E8"/>
    <w:rsid w:val="00FF0F34"/>
    <w:rsid w:val="00FF12D3"/>
    <w:rsid w:val="00FF220B"/>
    <w:rsid w:val="00FF2503"/>
    <w:rsid w:val="00FF2DD7"/>
    <w:rsid w:val="00FF2E04"/>
    <w:rsid w:val="00FF44BD"/>
    <w:rsid w:val="00FF6A5C"/>
    <w:rsid w:val="00FF7430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A0757"/>
  <w15:chartTrackingRefBased/>
  <w15:docId w15:val="{9D38F438-39E8-48E9-90C8-EF982FC1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8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47"/>
    <w:pPr>
      <w:spacing w:after="160" w:line="240" w:lineRule="atLeast"/>
    </w:pPr>
    <w:rPr>
      <w:rFonts w:ascii="HPE Graphik Light" w:hAnsi="HPE Graphik Light"/>
      <w:color w:val="000000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67D"/>
    <w:pPr>
      <w:keepNext/>
      <w:keepLines/>
      <w:numPr>
        <w:numId w:val="8"/>
      </w:numPr>
      <w:spacing w:before="360"/>
      <w:outlineLvl w:val="0"/>
    </w:pPr>
    <w:rPr>
      <w:rFonts w:asciiTheme="majorHAnsi" w:eastAsia="Times New Roman" w:hAnsiTheme="majorHAnsi"/>
      <w:sz w:val="30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EB767D"/>
    <w:pPr>
      <w:numPr>
        <w:ilvl w:val="1"/>
        <w:numId w:val="8"/>
      </w:numPr>
      <w:spacing w:before="240" w:after="160"/>
      <w:outlineLvl w:val="1"/>
    </w:pPr>
    <w:rPr>
      <w:rFonts w:ascii="HPE Graphik Medium" w:eastAsia="Times New Roman" w:hAnsi="HPE Graphik Medium"/>
      <w:color w:val="000000"/>
      <w:szCs w:val="26"/>
      <w:lang w:val="en-CA" w:eastAsia="en-US"/>
    </w:rPr>
  </w:style>
  <w:style w:type="paragraph" w:styleId="Heading3">
    <w:name w:val="heading 3"/>
    <w:aliases w:val="Large Header 2"/>
    <w:next w:val="Normal"/>
    <w:link w:val="Heading3Char"/>
    <w:uiPriority w:val="9"/>
    <w:unhideWhenUsed/>
    <w:qFormat/>
    <w:rsid w:val="00A40C3F"/>
    <w:pPr>
      <w:keepNext/>
      <w:keepLines/>
      <w:numPr>
        <w:ilvl w:val="2"/>
        <w:numId w:val="8"/>
      </w:numPr>
      <w:spacing w:line="600" w:lineRule="exact"/>
      <w:outlineLvl w:val="2"/>
    </w:pPr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55DD"/>
    <w:pPr>
      <w:keepNext/>
      <w:keepLines/>
      <w:numPr>
        <w:ilvl w:val="3"/>
        <w:numId w:val="8"/>
      </w:numPr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DD"/>
    <w:pPr>
      <w:keepNext/>
      <w:keepLines/>
      <w:numPr>
        <w:ilvl w:val="4"/>
        <w:numId w:val="8"/>
      </w:numPr>
      <w:tabs>
        <w:tab w:val="num" w:pos="360"/>
      </w:tabs>
      <w:ind w:left="0" w:firstLine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DD"/>
    <w:pPr>
      <w:keepNext/>
      <w:keepLines/>
      <w:numPr>
        <w:ilvl w:val="5"/>
        <w:numId w:val="8"/>
      </w:numPr>
      <w:tabs>
        <w:tab w:val="num" w:pos="360"/>
      </w:tabs>
      <w:ind w:left="0" w:firstLine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DD"/>
    <w:pPr>
      <w:keepNext/>
      <w:keepLines/>
      <w:numPr>
        <w:ilvl w:val="6"/>
        <w:numId w:val="8"/>
      </w:numPr>
      <w:tabs>
        <w:tab w:val="num" w:pos="360"/>
      </w:tabs>
      <w:ind w:left="0" w:firstLine="0"/>
      <w:outlineLvl w:val="6"/>
    </w:pPr>
    <w:rPr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DD"/>
    <w:pPr>
      <w:keepNext/>
      <w:keepLines/>
      <w:numPr>
        <w:ilvl w:val="7"/>
        <w:numId w:val="8"/>
      </w:numPr>
      <w:tabs>
        <w:tab w:val="num" w:pos="360"/>
      </w:tabs>
      <w:ind w:left="0" w:firstLine="0"/>
      <w:outlineLvl w:val="7"/>
    </w:pPr>
    <w:rPr>
      <w:rFonts w:eastAsia="Times New Roman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DD"/>
    <w:pPr>
      <w:keepNext/>
      <w:keepLines/>
      <w:numPr>
        <w:ilvl w:val="8"/>
        <w:numId w:val="8"/>
      </w:numPr>
      <w:tabs>
        <w:tab w:val="num" w:pos="360"/>
      </w:tabs>
      <w:ind w:left="0" w:firstLine="0"/>
      <w:outlineLvl w:val="8"/>
    </w:pPr>
    <w:rPr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B767D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lockText">
    <w:name w:val="Block Text"/>
    <w:basedOn w:val="Normal"/>
    <w:uiPriority w:val="99"/>
    <w:unhideWhenUsed/>
    <w:qFormat/>
    <w:rsid w:val="00B67528"/>
    <w:pPr>
      <w:keepLines/>
      <w:pBdr>
        <w:top w:val="single" w:sz="8" w:space="4" w:color="535C66" w:themeColor="text2"/>
        <w:bottom w:val="single" w:sz="8" w:space="4" w:color="535C66" w:themeColor="text2"/>
      </w:pBdr>
    </w:pPr>
    <w:rPr>
      <w:rFonts w:eastAsia="Times New Roman"/>
      <w:iCs/>
    </w:rPr>
  </w:style>
  <w:style w:type="paragraph" w:styleId="NormalWeb">
    <w:name w:val="Normal (Web)"/>
    <w:basedOn w:val="Normal"/>
    <w:uiPriority w:val="99"/>
    <w:unhideWhenUsed/>
    <w:rsid w:val="0088792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B55BD5"/>
    <w:rPr>
      <w:rFonts w:cs="Segoe UI"/>
      <w:sz w:val="16"/>
      <w:szCs w:val="18"/>
    </w:rPr>
  </w:style>
  <w:style w:type="character" w:customStyle="1" w:styleId="BalloonTextChar">
    <w:name w:val="Balloon Text Char"/>
    <w:link w:val="BalloonText"/>
    <w:uiPriority w:val="99"/>
    <w:rsid w:val="00B55BD5"/>
    <w:rPr>
      <w:rFonts w:ascii="MetricHPE" w:hAnsi="MetricHPE" w:cs="Segoe UI"/>
      <w:color w:val="000000"/>
      <w:sz w:val="16"/>
      <w:szCs w:val="18"/>
    </w:rPr>
  </w:style>
  <w:style w:type="numbering" w:customStyle="1" w:styleId="LegacyListHPEBullet">
    <w:name w:val="Legacy List HPE Bullet"/>
    <w:basedOn w:val="NoList"/>
    <w:uiPriority w:val="99"/>
    <w:rsid w:val="00B16729"/>
  </w:style>
  <w:style w:type="numbering" w:customStyle="1" w:styleId="ListHPENumber">
    <w:name w:val="List HPE Number"/>
    <w:basedOn w:val="NoList"/>
    <w:uiPriority w:val="99"/>
    <w:rsid w:val="00B16729"/>
    <w:pPr>
      <w:numPr>
        <w:numId w:val="2"/>
      </w:numPr>
    </w:pPr>
  </w:style>
  <w:style w:type="paragraph" w:styleId="ListParagraph">
    <w:name w:val="List Paragraph"/>
    <w:aliases w:val="Use Case List Paragraph,Bullet 1,Listas,lp1,List Paragraph1,Bullet List,FooterText,numbered,Paragraphe de liste1,Bulletr List Paragraph,列出段落,列出段落1,Colorful List - Accent 11,Lista de nivel 1,Scitum normal,List Paragraph Char Char,b1"/>
    <w:basedOn w:val="BodyTextHPEGraphikLight10pt"/>
    <w:link w:val="ListParagraphChar"/>
    <w:uiPriority w:val="34"/>
    <w:qFormat/>
    <w:rsid w:val="00BB0784"/>
    <w:pPr>
      <w:ind w:left="720"/>
    </w:pPr>
  </w:style>
  <w:style w:type="paragraph" w:styleId="Header">
    <w:name w:val="header"/>
    <w:basedOn w:val="Heading1"/>
    <w:link w:val="HeaderChar"/>
    <w:uiPriority w:val="99"/>
    <w:unhideWhenUsed/>
    <w:rsid w:val="0035437F"/>
  </w:style>
  <w:style w:type="character" w:customStyle="1" w:styleId="HeaderChar">
    <w:name w:val="Header Char"/>
    <w:link w:val="Header"/>
    <w:uiPriority w:val="99"/>
    <w:rsid w:val="0035437F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C65922"/>
  </w:style>
  <w:style w:type="character" w:customStyle="1" w:styleId="BodyTextChar">
    <w:name w:val="Body Text Char"/>
    <w:link w:val="BodyText"/>
    <w:uiPriority w:val="99"/>
    <w:rsid w:val="00C65922"/>
    <w:rPr>
      <w:rFonts w:ascii="MetricHPE" w:hAnsi="MetricHPE"/>
      <w:color w:val="000000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01196"/>
    <w:pPr>
      <w:ind w:left="187"/>
    </w:pPr>
  </w:style>
  <w:style w:type="character" w:customStyle="1" w:styleId="BodyTextFirstIndentChar">
    <w:name w:val="Body Text First Indent Char"/>
    <w:link w:val="BodyTextFirstIndent"/>
    <w:uiPriority w:val="99"/>
    <w:rsid w:val="00801196"/>
    <w:rPr>
      <w:rFonts w:ascii="MetricHPE" w:hAnsi="MetricHPE"/>
      <w:color w:val="000000"/>
      <w:sz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801196"/>
    <w:pPr>
      <w:ind w:left="187"/>
    </w:pPr>
  </w:style>
  <w:style w:type="character" w:customStyle="1" w:styleId="BodyTextIndentChar">
    <w:name w:val="Body Text Indent Char"/>
    <w:link w:val="BodyTextIndent"/>
    <w:uiPriority w:val="99"/>
    <w:rsid w:val="00801196"/>
    <w:rPr>
      <w:rFonts w:ascii="MetricHPE" w:hAnsi="MetricHPE"/>
      <w:color w:val="000000"/>
      <w:sz w:val="20"/>
    </w:rPr>
  </w:style>
  <w:style w:type="paragraph" w:styleId="NormalIndent">
    <w:name w:val="Normal Indent"/>
    <w:basedOn w:val="Normal"/>
    <w:uiPriority w:val="99"/>
    <w:unhideWhenUsed/>
    <w:rsid w:val="00111213"/>
    <w:pPr>
      <w:ind w:left="360"/>
    </w:pPr>
  </w:style>
  <w:style w:type="character" w:customStyle="1" w:styleId="Heading2Char">
    <w:name w:val="Heading 2 Char"/>
    <w:link w:val="Heading2"/>
    <w:uiPriority w:val="9"/>
    <w:rsid w:val="00EB767D"/>
    <w:rPr>
      <w:rFonts w:ascii="HPE Graphik Medium" w:eastAsia="Times New Roman" w:hAnsi="HPE Graphik Medium"/>
      <w:color w:val="000000"/>
      <w:szCs w:val="26"/>
      <w:lang w:val="en-CA" w:eastAsia="en-US"/>
    </w:rPr>
  </w:style>
  <w:style w:type="character" w:customStyle="1" w:styleId="Heading3Char">
    <w:name w:val="Heading 3 Char"/>
    <w:aliases w:val="Large Header 2 Char"/>
    <w:link w:val="Heading3"/>
    <w:uiPriority w:val="9"/>
    <w:rsid w:val="00A40C3F"/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character" w:customStyle="1" w:styleId="Heading4Char">
    <w:name w:val="Heading 4 Char"/>
    <w:link w:val="Heading4"/>
    <w:uiPriority w:val="9"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960785"/>
    <w:rPr>
      <w:rFonts w:ascii="HPE Graphik Light" w:eastAsia="Times New Roman" w:hAnsi="HPE Graphik Light"/>
      <w:color w:val="000000"/>
      <w:szCs w:val="21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960785"/>
    <w:rPr>
      <w:rFonts w:ascii="HPE Graphik Light" w:hAnsi="HPE Graphik Light"/>
      <w:iCs/>
      <w:color w:val="000000"/>
      <w:szCs w:val="21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D6A05"/>
    <w:pPr>
      <w:tabs>
        <w:tab w:val="center" w:pos="4680"/>
        <w:tab w:val="right" w:pos="10800"/>
      </w:tabs>
      <w:spacing w:before="120"/>
      <w:contextualSpacing/>
      <w:jc w:val="right"/>
    </w:pPr>
    <w:rPr>
      <w:sz w:val="16"/>
    </w:rPr>
  </w:style>
  <w:style w:type="character" w:customStyle="1" w:styleId="FooterChar">
    <w:name w:val="Footer Char"/>
    <w:link w:val="Footer"/>
    <w:uiPriority w:val="99"/>
    <w:rsid w:val="003D6A05"/>
    <w:rPr>
      <w:rFonts w:ascii="HPE Graphik Light" w:hAnsi="HPE Graphik Light"/>
      <w:color w:val="000000"/>
      <w:sz w:val="16"/>
      <w:szCs w:val="22"/>
      <w:lang w:val="en-CA" w:eastAsia="en-US"/>
    </w:rPr>
  </w:style>
  <w:style w:type="table" w:styleId="TableGrid">
    <w:name w:val="Table Grid"/>
    <w:basedOn w:val="TableNormal"/>
    <w:uiPriority w:val="39"/>
    <w:rsid w:val="00BB2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8"/>
    <w:unhideWhenUsed/>
    <w:rsid w:val="00F93F4E"/>
    <w:pPr>
      <w:ind w:left="115" w:hanging="115"/>
      <w:contextualSpacing/>
    </w:pPr>
    <w:rPr>
      <w:sz w:val="18"/>
      <w:szCs w:val="20"/>
    </w:rPr>
  </w:style>
  <w:style w:type="character" w:customStyle="1" w:styleId="FootnoteTextChar">
    <w:name w:val="Footnote Text Char"/>
    <w:link w:val="FootnoteText"/>
    <w:uiPriority w:val="98"/>
    <w:rsid w:val="00F93F4E"/>
    <w:rPr>
      <w:rFonts w:ascii="HPE Graphik Light" w:hAnsi="HPE Graphik Light"/>
      <w:color w:val="000000"/>
      <w:sz w:val="18"/>
      <w:lang w:val="en-CA" w:eastAsia="en-US"/>
    </w:rPr>
  </w:style>
  <w:style w:type="character" w:styleId="FootnoteReference">
    <w:name w:val="footnote reference"/>
    <w:semiHidden/>
    <w:unhideWhenUsed/>
    <w:rsid w:val="0025540E"/>
    <w:rPr>
      <w:rFonts w:asciiTheme="majorHAnsi" w:hAnsiTheme="majorHAnsi"/>
      <w:sz w:val="18"/>
      <w:vertAlign w:val="superscript"/>
    </w:rPr>
  </w:style>
  <w:style w:type="character" w:styleId="PlaceholderText">
    <w:name w:val="Placeholder Text"/>
    <w:uiPriority w:val="99"/>
    <w:semiHidden/>
    <w:rsid w:val="00AE49C7"/>
    <w:rPr>
      <w:color w:val="000000"/>
    </w:rPr>
  </w:style>
  <w:style w:type="paragraph" w:customStyle="1" w:styleId="CoverTitle">
    <w:name w:val="Cover Title"/>
    <w:basedOn w:val="Normal"/>
    <w:next w:val="CoverSubtitle"/>
    <w:link w:val="CoverTitleChar"/>
    <w:rsid w:val="00866944"/>
    <w:pPr>
      <w:keepNext/>
      <w:spacing w:before="2280" w:after="200"/>
      <w:ind w:right="1440"/>
    </w:pPr>
    <w:rPr>
      <w:b/>
      <w:sz w:val="64"/>
    </w:rPr>
  </w:style>
  <w:style w:type="character" w:customStyle="1" w:styleId="CoverTitleChar">
    <w:name w:val="Cover Title Char"/>
    <w:link w:val="CoverTitle"/>
    <w:rsid w:val="00866944"/>
    <w:rPr>
      <w:rFonts w:ascii="MetricHPE" w:hAnsi="MetricHPE"/>
      <w:b/>
      <w:color w:val="000000"/>
      <w:sz w:val="64"/>
    </w:rPr>
  </w:style>
  <w:style w:type="paragraph" w:customStyle="1" w:styleId="CoverSubtitle">
    <w:name w:val="Cover Subtitle"/>
    <w:basedOn w:val="Normal"/>
    <w:link w:val="CoverSubtitleChar"/>
    <w:rsid w:val="00F907AA"/>
    <w:pPr>
      <w:spacing w:after="240"/>
      <w:ind w:right="720"/>
    </w:pPr>
    <w:rPr>
      <w:sz w:val="40"/>
    </w:rPr>
  </w:style>
  <w:style w:type="character" w:customStyle="1" w:styleId="CoverSubtitleChar">
    <w:name w:val="Cover Subtitle Char"/>
    <w:link w:val="CoverSubtitle"/>
    <w:rsid w:val="00F907AA"/>
    <w:rPr>
      <w:rFonts w:ascii="MetricHPE" w:hAnsi="MetricHPE"/>
      <w:color w:val="000000"/>
      <w:sz w:val="40"/>
    </w:rPr>
  </w:style>
  <w:style w:type="paragraph" w:styleId="NoSpacing">
    <w:name w:val="No Spacing"/>
    <w:basedOn w:val="Normal"/>
    <w:uiPriority w:val="1"/>
    <w:rsid w:val="00AE49C7"/>
  </w:style>
  <w:style w:type="table" w:styleId="GridTable1Light">
    <w:name w:val="Grid Table 1 Light"/>
    <w:basedOn w:val="TableNormal"/>
    <w:uiPriority w:val="46"/>
    <w:rsid w:val="003E745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HPETable">
    <w:name w:val="HPE Table"/>
    <w:basedOn w:val="TableNormal"/>
    <w:uiPriority w:val="99"/>
    <w:rsid w:val="0095742D"/>
    <w:pPr>
      <w:spacing w:before="60" w:after="60"/>
    </w:pPr>
    <w:rPr>
      <w:rFonts w:ascii="MetricHPE" w:hAnsi="MetricHPE"/>
      <w:color w:val="000000"/>
      <w:sz w:val="18"/>
    </w:rPr>
    <w:tblPr>
      <w:tblBorders>
        <w:bottom w:val="single" w:sz="18" w:space="0" w:color="000000"/>
        <w:insideH w:val="single" w:sz="8" w:space="0" w:color="000000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nil"/>
          <w:left w:val="nil"/>
          <w:bottom w:val="single" w:sz="24" w:space="0" w:color="01A982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MetricHPE Light" w:hAnsi="MetricHPE Light"/>
        <w:b w:val="0"/>
        <w:i w:val="0"/>
        <w:color w:val="000000"/>
        <w:sz w:val="18"/>
      </w:rPr>
      <w:tblPr/>
      <w:tcPr>
        <w:shd w:val="clear" w:color="auto" w:fill="auto"/>
      </w:tcPr>
    </w:tblStylePr>
  </w:style>
  <w:style w:type="character" w:styleId="Hyperlink">
    <w:name w:val="Hyperlink"/>
    <w:uiPriority w:val="99"/>
    <w:unhideWhenUsed/>
    <w:rsid w:val="0025540E"/>
    <w:rPr>
      <w:rFonts w:ascii="HPE Graphik" w:hAnsi="HPE Graphik"/>
      <w:color w:val="068667" w:themeColor="accent5"/>
      <w:sz w:val="20"/>
      <w:u w:val="single" w:color="01A982"/>
    </w:rPr>
  </w:style>
  <w:style w:type="character" w:styleId="FollowedHyperlink">
    <w:name w:val="FollowedHyperlink"/>
    <w:uiPriority w:val="99"/>
    <w:unhideWhenUsed/>
    <w:rsid w:val="004C480E"/>
    <w:rPr>
      <w:rFonts w:ascii="HPE Graphik Light" w:hAnsi="HPE Graphik Light"/>
      <w:b w:val="0"/>
      <w:i w:val="0"/>
      <w:color w:val="068667" w:themeColor="accent5"/>
      <w:sz w:val="18"/>
      <w:u w:val="single" w:color="01A982"/>
    </w:rPr>
  </w:style>
  <w:style w:type="paragraph" w:styleId="TOCHeading">
    <w:name w:val="TOC Heading"/>
    <w:basedOn w:val="Heading1"/>
    <w:next w:val="Normal"/>
    <w:uiPriority w:val="39"/>
    <w:unhideWhenUsed/>
    <w:qFormat/>
    <w:rsid w:val="00636683"/>
    <w:pPr>
      <w:spacing w:before="240" w:after="240" w:line="240" w:lineRule="auto"/>
      <w:outlineLvl w:val="9"/>
    </w:pPr>
  </w:style>
  <w:style w:type="paragraph" w:styleId="MacroText">
    <w:name w:val="macro"/>
    <w:link w:val="MacroTextChar"/>
    <w:uiPriority w:val="99"/>
    <w:semiHidden/>
    <w:unhideWhenUsed/>
    <w:rsid w:val="00102D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tricHPE" w:hAnsi="MetricHPE"/>
      <w:color w:val="000000"/>
      <w:sz w:val="18"/>
      <w:lang w:val="en-CA" w:eastAsia="en-US"/>
    </w:rPr>
  </w:style>
  <w:style w:type="character" w:customStyle="1" w:styleId="MacroTextChar">
    <w:name w:val="Macro Text Char"/>
    <w:link w:val="MacroText"/>
    <w:uiPriority w:val="99"/>
    <w:semiHidden/>
    <w:rsid w:val="00102DEC"/>
    <w:rPr>
      <w:rFonts w:ascii="MetricHPE" w:hAnsi="MetricHPE"/>
      <w:color w:val="000000"/>
      <w:sz w:val="18"/>
      <w:szCs w:val="20"/>
    </w:rPr>
  </w:style>
  <w:style w:type="character" w:customStyle="1" w:styleId="HPEGreen">
    <w:name w:val="HPE Green"/>
    <w:uiPriority w:val="1"/>
    <w:qFormat/>
    <w:rsid w:val="00DE7920"/>
    <w:rPr>
      <w:color w:val="068667" w:themeColor="accent5"/>
    </w:rPr>
  </w:style>
  <w:style w:type="paragraph" w:styleId="Subtitle">
    <w:name w:val="Subtitle"/>
    <w:basedOn w:val="Normal"/>
    <w:next w:val="Normal"/>
    <w:link w:val="SubtitleChar"/>
    <w:uiPriority w:val="11"/>
    <w:rsid w:val="00F37A48"/>
    <w:pPr>
      <w:numPr>
        <w:ilvl w:val="1"/>
      </w:numPr>
    </w:pPr>
    <w:rPr>
      <w:rFonts w:eastAsia="Times New Roman"/>
      <w:spacing w:val="15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3E4F3F"/>
    <w:pPr>
      <w:tabs>
        <w:tab w:val="right" w:leader="dot" w:pos="10800"/>
      </w:tabs>
      <w:spacing w:after="100"/>
      <w:ind w:right="1152"/>
    </w:pPr>
    <w:rPr>
      <w:rFonts w:eastAsia="Times New Roman"/>
      <w:color w:val="auto"/>
      <w:szCs w:val="24"/>
    </w:rPr>
  </w:style>
  <w:style w:type="character" w:customStyle="1" w:styleId="SubtitleChar">
    <w:name w:val="Subtitle Char"/>
    <w:link w:val="Subtitle"/>
    <w:uiPriority w:val="11"/>
    <w:rsid w:val="00F37A48"/>
    <w:rPr>
      <w:rFonts w:ascii="MetricHPE" w:eastAsia="Times New Roman" w:hAnsi="MetricHPE"/>
      <w:color w:val="000000"/>
      <w:spacing w:val="1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01196"/>
    <w:rPr>
      <w:szCs w:val="16"/>
    </w:rPr>
  </w:style>
  <w:style w:type="paragraph" w:styleId="ListNumber2">
    <w:name w:val="List Number 2"/>
    <w:basedOn w:val="Normal"/>
    <w:semiHidden/>
    <w:rsid w:val="00746AF4"/>
    <w:pPr>
      <w:tabs>
        <w:tab w:val="num" w:pos="720"/>
      </w:tabs>
      <w:ind w:left="720" w:hanging="360"/>
    </w:pPr>
    <w:rPr>
      <w:rFonts w:ascii="MetricHPE Light" w:eastAsia="Times New Roman" w:hAnsi="MetricHPE Light"/>
      <w:color w:val="auto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3359"/>
    <w:pPr>
      <w:ind w:left="562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43359"/>
    <w:pPr>
      <w:ind w:left="749"/>
    </w:pPr>
  </w:style>
  <w:style w:type="paragraph" w:styleId="Quote">
    <w:name w:val="Quote"/>
    <w:basedOn w:val="Normal"/>
    <w:next w:val="Normal"/>
    <w:link w:val="QuoteChar"/>
    <w:uiPriority w:val="29"/>
    <w:qFormat/>
    <w:rsid w:val="00E33DA2"/>
    <w:pPr>
      <w:keepLines/>
      <w:spacing w:before="480" w:after="180" w:line="360" w:lineRule="exact"/>
      <w:ind w:left="142" w:hanging="142"/>
    </w:pPr>
    <w:rPr>
      <w:rFonts w:asciiTheme="majorHAnsi" w:eastAsia="Times New Roman" w:hAnsiTheme="majorHAnsi"/>
      <w:iCs/>
      <w:color w:val="068667" w:themeColor="accent5"/>
      <w:sz w:val="30"/>
    </w:rPr>
  </w:style>
  <w:style w:type="paragraph" w:styleId="Title">
    <w:name w:val="Title"/>
    <w:basedOn w:val="Normal"/>
    <w:next w:val="Normal"/>
    <w:link w:val="TitleChar"/>
    <w:uiPriority w:val="10"/>
    <w:rsid w:val="006C2397"/>
    <w:pPr>
      <w:pBdr>
        <w:bottom w:val="single" w:sz="48" w:space="1" w:color="01A982"/>
      </w:pBdr>
      <w:spacing w:before="120"/>
      <w:contextualSpacing/>
    </w:pPr>
    <w:rPr>
      <w:rFonts w:eastAsia="Times New Roman"/>
      <w:b/>
      <w:spacing w:val="-10"/>
      <w:kern w:val="28"/>
      <w:sz w:val="48"/>
      <w:szCs w:val="56"/>
    </w:rPr>
  </w:style>
  <w:style w:type="character" w:customStyle="1" w:styleId="TitleChar">
    <w:name w:val="Title Char"/>
    <w:link w:val="Title"/>
    <w:uiPriority w:val="10"/>
    <w:rsid w:val="006C2397"/>
    <w:rPr>
      <w:rFonts w:ascii="MetricHPE" w:eastAsia="Times New Roman" w:hAnsi="MetricHPE" w:cs="Times New Roman"/>
      <w:b/>
      <w:color w:val="000000"/>
      <w:spacing w:val="-10"/>
      <w:kern w:val="28"/>
      <w:sz w:val="48"/>
      <w:szCs w:val="56"/>
    </w:rPr>
  </w:style>
  <w:style w:type="paragraph" w:styleId="ListNumber">
    <w:name w:val="List Number"/>
    <w:basedOn w:val="Normal"/>
    <w:semiHidden/>
    <w:rsid w:val="00746AF4"/>
    <w:pPr>
      <w:tabs>
        <w:tab w:val="num" w:pos="360"/>
      </w:tabs>
      <w:ind w:left="360" w:hanging="360"/>
    </w:pPr>
    <w:rPr>
      <w:rFonts w:ascii="MetricHPE Light" w:eastAsia="Times New Roman" w:hAnsi="MetricHPE Light"/>
      <w:color w:val="auto"/>
      <w:szCs w:val="24"/>
    </w:rPr>
  </w:style>
  <w:style w:type="character" w:customStyle="1" w:styleId="QuoteChar">
    <w:name w:val="Quote Char"/>
    <w:link w:val="Quote"/>
    <w:uiPriority w:val="29"/>
    <w:rsid w:val="00E33DA2"/>
    <w:rPr>
      <w:rFonts w:asciiTheme="majorHAnsi" w:eastAsia="Times New Roman" w:hAnsiTheme="majorHAnsi"/>
      <w:iCs/>
      <w:color w:val="068667" w:themeColor="accent5"/>
      <w:sz w:val="30"/>
      <w:szCs w:val="22"/>
      <w:lang w:val="en-CA" w:eastAsia="en-US"/>
    </w:rPr>
  </w:style>
  <w:style w:type="character" w:customStyle="1" w:styleId="BodyText3Char">
    <w:name w:val="Body Text 3 Char"/>
    <w:link w:val="BodyText3"/>
    <w:uiPriority w:val="99"/>
    <w:semiHidden/>
    <w:rsid w:val="00801196"/>
    <w:rPr>
      <w:rFonts w:ascii="MetricHPE" w:hAnsi="MetricHPE"/>
      <w:color w:val="000000"/>
      <w:sz w:val="20"/>
      <w:szCs w:val="16"/>
    </w:rPr>
  </w:style>
  <w:style w:type="character" w:customStyle="1" w:styleId="BoldEmpha">
    <w:name w:val="Bold Empha"/>
    <w:uiPriority w:val="1"/>
    <w:rsid w:val="00EF2818"/>
    <w:rPr>
      <w:rFonts w:ascii="MetricHPE Semibold" w:hAnsi="MetricHPE Semibold"/>
      <w:color w:val="auto"/>
    </w:rPr>
  </w:style>
  <w:style w:type="character" w:styleId="IntenseEmphasis">
    <w:name w:val="Intense Emphasis"/>
    <w:uiPriority w:val="21"/>
    <w:rsid w:val="00E771BE"/>
    <w:rPr>
      <w:b/>
      <w:i/>
      <w:iCs/>
      <w:color w:val="auto"/>
    </w:rPr>
  </w:style>
  <w:style w:type="character" w:styleId="IntenseReference">
    <w:name w:val="Intense Reference"/>
    <w:uiPriority w:val="32"/>
    <w:rsid w:val="00E771BE"/>
    <w:rPr>
      <w:b/>
      <w:bCs/>
      <w:smallCaps/>
      <w:color w:val="01A982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F7288"/>
  </w:style>
  <w:style w:type="paragraph" w:styleId="TOC2">
    <w:name w:val="toc 2"/>
    <w:basedOn w:val="Normal"/>
    <w:next w:val="Normal"/>
    <w:autoRedefine/>
    <w:uiPriority w:val="39"/>
    <w:unhideWhenUsed/>
    <w:rsid w:val="00216D5F"/>
    <w:pPr>
      <w:tabs>
        <w:tab w:val="left" w:pos="749"/>
        <w:tab w:val="right" w:leader="dot" w:pos="10308"/>
      </w:tabs>
      <w:ind w:left="18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D43359"/>
    <w:pPr>
      <w:ind w:left="374"/>
    </w:pPr>
  </w:style>
  <w:style w:type="character" w:styleId="UnresolvedMention">
    <w:name w:val="Unresolved Mention"/>
    <w:uiPriority w:val="99"/>
    <w:semiHidden/>
    <w:unhideWhenUsed/>
    <w:rsid w:val="005E329A"/>
    <w:rPr>
      <w:rFonts w:ascii="MetricHPE" w:hAnsi="MetricHPE"/>
      <w:b/>
      <w:color w:val="FEC901"/>
      <w:shd w:val="clear" w:color="auto" w:fill="E1DFDD"/>
    </w:rPr>
  </w:style>
  <w:style w:type="character" w:customStyle="1" w:styleId="HPESemibold">
    <w:name w:val="HPE Semibold"/>
    <w:uiPriority w:val="1"/>
    <w:qFormat/>
    <w:rsid w:val="009416A6"/>
    <w:rPr>
      <w:rFonts w:ascii="HPE Graphik Semibold" w:hAnsi="HPE Graphik Semibold"/>
      <w:sz w:val="20"/>
    </w:rPr>
  </w:style>
  <w:style w:type="character" w:customStyle="1" w:styleId="HPEMedium">
    <w:name w:val="HPE Medium"/>
    <w:uiPriority w:val="1"/>
    <w:qFormat/>
    <w:rsid w:val="00DE7920"/>
    <w:rPr>
      <w:rFonts w:asciiTheme="majorHAnsi" w:hAnsiTheme="maj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1F2070"/>
    <w:rPr>
      <w:szCs w:val="20"/>
    </w:rPr>
  </w:style>
  <w:style w:type="character" w:customStyle="1" w:styleId="CommentTextChar">
    <w:name w:val="Comment Text Char"/>
    <w:link w:val="CommentText"/>
    <w:uiPriority w:val="99"/>
    <w:rsid w:val="001F2070"/>
    <w:rPr>
      <w:rFonts w:ascii="MetricHPE" w:hAnsi="MetricHPE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07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F2070"/>
    <w:rPr>
      <w:rFonts w:ascii="MetricHPE" w:hAnsi="MetricHPE"/>
      <w:b/>
      <w:bCs/>
      <w:color w:val="000000"/>
      <w:sz w:val="20"/>
      <w:szCs w:val="20"/>
    </w:rPr>
  </w:style>
  <w:style w:type="paragraph" w:customStyle="1" w:styleId="Heading">
    <w:name w:val="Heading"/>
    <w:basedOn w:val="Normal"/>
    <w:next w:val="Normal"/>
    <w:link w:val="HeadingChar"/>
    <w:qFormat/>
    <w:rsid w:val="00E50EFB"/>
    <w:pPr>
      <w:keepNext/>
      <w:spacing w:after="72" w:line="360" w:lineRule="atLeast"/>
    </w:pPr>
    <w:rPr>
      <w:rFonts w:asciiTheme="majorHAnsi" w:hAnsiTheme="majorHAnsi"/>
      <w:sz w:val="30"/>
    </w:rPr>
  </w:style>
  <w:style w:type="character" w:customStyle="1" w:styleId="HeadingChar">
    <w:name w:val="Heading Char"/>
    <w:link w:val="Heading"/>
    <w:rsid w:val="00E50EFB"/>
    <w:rPr>
      <w:rFonts w:asciiTheme="majorHAnsi" w:hAnsiTheme="majorHAnsi"/>
      <w:color w:val="000000"/>
      <w:sz w:val="30"/>
      <w:szCs w:val="22"/>
      <w:lang w:val="en-CA"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3359"/>
    <w:pPr>
      <w:ind w:left="936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43359"/>
    <w:pPr>
      <w:ind w:left="1123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43359"/>
    <w:pPr>
      <w:ind w:left="1310"/>
    </w:pPr>
  </w:style>
  <w:style w:type="paragraph" w:styleId="BodyText2">
    <w:name w:val="Body Text 2"/>
    <w:basedOn w:val="Normal"/>
    <w:link w:val="BodyText2Char"/>
    <w:uiPriority w:val="99"/>
    <w:unhideWhenUsed/>
    <w:rsid w:val="003A25FF"/>
    <w:pPr>
      <w:spacing w:after="120" w:line="480" w:lineRule="auto"/>
    </w:pPr>
  </w:style>
  <w:style w:type="character" w:styleId="SubtleEmphasis">
    <w:name w:val="Subtle Emphasis"/>
    <w:uiPriority w:val="19"/>
    <w:rsid w:val="00F37A48"/>
    <w:rPr>
      <w:i/>
      <w:iCs/>
      <w:color w:val="000000"/>
    </w:rPr>
  </w:style>
  <w:style w:type="character" w:styleId="SubtleReference">
    <w:name w:val="Subtle Reference"/>
    <w:uiPriority w:val="31"/>
    <w:rsid w:val="00F37A48"/>
    <w:rPr>
      <w:smallCaps/>
      <w:color w:val="000000"/>
      <w:u w:val="singl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01196"/>
    <w:pPr>
      <w:ind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801196"/>
    <w:rPr>
      <w:rFonts w:ascii="MetricHPE" w:hAnsi="MetricHPE"/>
      <w:color w:val="000000"/>
      <w:sz w:val="20"/>
    </w:rPr>
  </w:style>
  <w:style w:type="paragraph" w:styleId="Caption">
    <w:name w:val="caption"/>
    <w:basedOn w:val="Normal"/>
    <w:next w:val="Normal"/>
    <w:uiPriority w:val="35"/>
    <w:unhideWhenUsed/>
    <w:rsid w:val="006A0594"/>
    <w:rPr>
      <w:iCs/>
      <w:szCs w:val="18"/>
    </w:rPr>
  </w:style>
  <w:style w:type="character" w:styleId="BookTitle">
    <w:name w:val="Book Title"/>
    <w:uiPriority w:val="33"/>
    <w:rsid w:val="00153A61"/>
    <w:rPr>
      <w:b/>
      <w:bCs/>
      <w:i/>
      <w:iCs/>
      <w:color w:val="auto"/>
      <w:spacing w:val="5"/>
    </w:rPr>
  </w:style>
  <w:style w:type="paragraph" w:customStyle="1" w:styleId="Caption-Figure">
    <w:name w:val="Caption - Figure"/>
    <w:basedOn w:val="Caption"/>
    <w:next w:val="Normal"/>
    <w:qFormat/>
    <w:rsid w:val="00DF4231"/>
    <w:pPr>
      <w:spacing w:before="240" w:after="120"/>
    </w:pPr>
    <w:rPr>
      <w:sz w:val="18"/>
    </w:rPr>
  </w:style>
  <w:style w:type="paragraph" w:customStyle="1" w:styleId="Caption-Table">
    <w:name w:val="Caption - Table"/>
    <w:basedOn w:val="Caption"/>
    <w:next w:val="Normal"/>
    <w:qFormat/>
    <w:rsid w:val="009416A6"/>
    <w:pPr>
      <w:spacing w:before="240" w:after="120"/>
    </w:pPr>
    <w:rPr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07A89"/>
    <w:pPr>
      <w:ind w:left="4320"/>
    </w:pPr>
  </w:style>
  <w:style w:type="character" w:customStyle="1" w:styleId="ClosingChar">
    <w:name w:val="Closing Char"/>
    <w:link w:val="Closing"/>
    <w:uiPriority w:val="99"/>
    <w:semiHidden/>
    <w:rsid w:val="00807A89"/>
    <w:rPr>
      <w:rFonts w:ascii="MetricHPE" w:hAnsi="MetricHPE"/>
      <w:color w:val="000000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2260"/>
    <w:rPr>
      <w:rFonts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52260"/>
    <w:rPr>
      <w:rFonts w:ascii="MetricHPE" w:hAnsi="MetricHPE" w:cs="Segoe UI"/>
      <w:color w:val="00000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52260"/>
  </w:style>
  <w:style w:type="character" w:customStyle="1" w:styleId="E-mailSignatureChar">
    <w:name w:val="E-mail Signature Char"/>
    <w:link w:val="E-mailSignature"/>
    <w:uiPriority w:val="99"/>
    <w:semiHidden/>
    <w:rsid w:val="00A52260"/>
    <w:rPr>
      <w:rFonts w:ascii="MetricHPE" w:hAnsi="MetricHPE"/>
      <w:color w:val="000000"/>
      <w:sz w:val="20"/>
    </w:rPr>
  </w:style>
  <w:style w:type="character" w:styleId="Emphasis">
    <w:name w:val="Emphasis"/>
    <w:uiPriority w:val="20"/>
    <w:rsid w:val="00A52260"/>
    <w:rPr>
      <w:i/>
      <w:iCs/>
    </w:rPr>
  </w:style>
  <w:style w:type="character" w:styleId="EndnoteReference">
    <w:name w:val="endnote reference"/>
    <w:uiPriority w:val="99"/>
    <w:semiHidden/>
    <w:unhideWhenUsed/>
    <w:rsid w:val="00A52260"/>
    <w:rPr>
      <w:rFonts w:ascii="MetricHPE" w:hAnsi="MetricHPE"/>
      <w:b/>
      <w:color w:val="000000"/>
      <w:sz w:val="2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2260"/>
    <w:pPr>
      <w:ind w:left="115" w:hanging="115"/>
      <w:contextualSpacing/>
    </w:pPr>
    <w:rPr>
      <w:szCs w:val="20"/>
    </w:rPr>
  </w:style>
  <w:style w:type="character" w:customStyle="1" w:styleId="EndnoteTextChar">
    <w:name w:val="Endnote Text Char"/>
    <w:link w:val="EndnoteText"/>
    <w:uiPriority w:val="99"/>
    <w:semiHidden/>
    <w:rsid w:val="00A52260"/>
    <w:rPr>
      <w:rFonts w:ascii="MetricHPE" w:hAnsi="MetricHPE"/>
      <w:color w:val="000000"/>
      <w:sz w:val="18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52260"/>
  </w:style>
  <w:style w:type="paragraph" w:styleId="TOC9">
    <w:name w:val="toc 9"/>
    <w:basedOn w:val="Normal"/>
    <w:next w:val="Normal"/>
    <w:autoRedefine/>
    <w:uiPriority w:val="39"/>
    <w:semiHidden/>
    <w:unhideWhenUsed/>
    <w:rsid w:val="00D43359"/>
    <w:pPr>
      <w:ind w:left="1498"/>
      <w:contextualSpacing/>
    </w:pPr>
  </w:style>
  <w:style w:type="table" w:customStyle="1" w:styleId="HPETableRevision">
    <w:name w:val="HPE Table Revision"/>
    <w:basedOn w:val="TableNormal"/>
    <w:uiPriority w:val="99"/>
    <w:rsid w:val="00DB0ED5"/>
    <w:rPr>
      <w:rFonts w:ascii="MetricHPE" w:hAnsi="MetricHPE"/>
      <w:color w:val="000000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bottom"/>
      </w:tcPr>
    </w:tblStylePr>
  </w:style>
  <w:style w:type="character" w:customStyle="1" w:styleId="CodingLanguage">
    <w:name w:val="Coding Language"/>
    <w:uiPriority w:val="98"/>
    <w:rsid w:val="00E2227A"/>
    <w:rPr>
      <w:rFonts w:ascii="HPE Simple Light" w:hAnsi="HPE Simple Light"/>
      <w:b w:val="0"/>
      <w:i w:val="0"/>
    </w:rPr>
  </w:style>
  <w:style w:type="character" w:customStyle="1" w:styleId="HPESimple">
    <w:name w:val="HPE Simple"/>
    <w:uiPriority w:val="1"/>
    <w:qFormat/>
    <w:rsid w:val="00DE7920"/>
    <w:rPr>
      <w:rFonts w:ascii="HPE Simple" w:hAnsi="HPE Simple"/>
      <w:sz w:val="22"/>
      <w:szCs w:val="20"/>
    </w:rPr>
  </w:style>
  <w:style w:type="paragraph" w:customStyle="1" w:styleId="CoverDocumentType10pt">
    <w:name w:val="Cover: Document Type 10pt"/>
    <w:link w:val="CoverDocumentType10ptChar"/>
    <w:uiPriority w:val="70"/>
    <w:rsid w:val="0024528F"/>
    <w:pPr>
      <w:spacing w:after="200"/>
    </w:pPr>
    <w:rPr>
      <w:rFonts w:ascii="HPE Graphik Medium" w:eastAsia="Times New Roman" w:hAnsi="HPE Graphik Medium"/>
      <w:szCs w:val="18"/>
      <w:lang w:val="en-US" w:eastAsia="en-US"/>
    </w:rPr>
  </w:style>
  <w:style w:type="character" w:customStyle="1" w:styleId="CoverDocumentType10ptChar">
    <w:name w:val="Cover: Document Type 10pt Char"/>
    <w:basedOn w:val="DefaultParagraphFont"/>
    <w:link w:val="CoverDocumentType10pt"/>
    <w:uiPriority w:val="70"/>
    <w:rsid w:val="0024528F"/>
    <w:rPr>
      <w:rFonts w:ascii="HPE Graphik Medium" w:eastAsia="Times New Roman" w:hAnsi="HPE Graphik Medium"/>
      <w:szCs w:val="18"/>
      <w:lang w:val="en-US" w:eastAsia="en-US"/>
    </w:rPr>
  </w:style>
  <w:style w:type="table" w:customStyle="1" w:styleId="HPETable0">
    <w:name w:val="HPE_Table"/>
    <w:basedOn w:val="TableNormal"/>
    <w:uiPriority w:val="99"/>
    <w:rsid w:val="008C4522"/>
    <w:rPr>
      <w:rFonts w:ascii="HPE Graphik Light" w:hAnsi="HPE Graphik Light"/>
      <w:sz w:val="18"/>
    </w:rPr>
    <w:tblPr>
      <w:tblBorders>
        <w:bottom w:val="single" w:sz="4" w:space="0" w:color="535C66" w:themeColor="text2"/>
        <w:insideH w:val="single" w:sz="4" w:space="0" w:color="535C66" w:themeColor="text2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1A982" w:themeFill="accent6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3">
    <w:name w:val="Plain Table 3"/>
    <w:basedOn w:val="TableNormal"/>
    <w:uiPriority w:val="43"/>
    <w:rsid w:val="003B322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Subhead">
    <w:name w:val="Table Subhead"/>
    <w:basedOn w:val="Normal"/>
    <w:qFormat/>
    <w:rsid w:val="008C4522"/>
    <w:pPr>
      <w:snapToGrid w:val="0"/>
      <w:spacing w:before="144" w:after="120"/>
    </w:pPr>
    <w:rPr>
      <w:rFonts w:asciiTheme="majorHAnsi" w:hAnsiTheme="majorHAnsi"/>
      <w:color w:val="FFFFFF" w:themeColor="background1"/>
      <w:szCs w:val="18"/>
    </w:rPr>
  </w:style>
  <w:style w:type="table" w:customStyle="1" w:styleId="RevisionTable">
    <w:name w:val="Revision_Table"/>
    <w:basedOn w:val="TableNormal"/>
    <w:uiPriority w:val="99"/>
    <w:rsid w:val="00A85607"/>
    <w:tblPr>
      <w:tblBorders>
        <w:top w:val="single" w:sz="4" w:space="0" w:color="535C66" w:themeColor="text2"/>
        <w:left w:val="single" w:sz="4" w:space="0" w:color="535C66" w:themeColor="text2"/>
        <w:bottom w:val="single" w:sz="4" w:space="0" w:color="535C66" w:themeColor="text2"/>
        <w:right w:val="single" w:sz="4" w:space="0" w:color="535C66" w:themeColor="text2"/>
        <w:insideH w:val="single" w:sz="4" w:space="0" w:color="535C66" w:themeColor="text2"/>
        <w:insideV w:val="single" w:sz="4" w:space="0" w:color="535C66" w:themeColor="text2"/>
      </w:tblBorders>
    </w:tblPr>
    <w:tcPr>
      <w:shd w:val="clear" w:color="auto" w:fill="auto"/>
    </w:tcPr>
    <w:tblStylePr w:type="firstRow">
      <w:tblPr/>
      <w:tcPr>
        <w:tcBorders>
          <w:bottom w:val="single" w:sz="18" w:space="0" w:color="535C66" w:themeColor="text2"/>
        </w:tcBorders>
        <w:shd w:val="clear" w:color="auto" w:fill="auto"/>
      </w:tcPr>
    </w:tblStylePr>
  </w:style>
  <w:style w:type="paragraph" w:customStyle="1" w:styleId="QuoteTextAttribution">
    <w:name w:val="Quote Text Attribution"/>
    <w:basedOn w:val="Quote"/>
    <w:qFormat/>
    <w:rsid w:val="007B6D3A"/>
    <w:pPr>
      <w:spacing w:before="0" w:after="360" w:line="240" w:lineRule="exact"/>
    </w:pPr>
    <w:rPr>
      <w:rFonts w:ascii="HPE Graphik Light" w:hAnsi="HPE Graphik Light"/>
      <w:color w:val="auto"/>
      <w:sz w:val="16"/>
    </w:rPr>
  </w:style>
  <w:style w:type="numbering" w:customStyle="1" w:styleId="HPEBulletList">
    <w:name w:val="HPE Bullet List"/>
    <w:uiPriority w:val="99"/>
    <w:rsid w:val="001B4E00"/>
    <w:pPr>
      <w:numPr>
        <w:numId w:val="3"/>
      </w:numPr>
    </w:pPr>
  </w:style>
  <w:style w:type="paragraph" w:customStyle="1" w:styleId="BackPageLegal7pt">
    <w:name w:val="Back Page Legal 7pt"/>
    <w:basedOn w:val="Normal"/>
    <w:qFormat/>
    <w:rsid w:val="001D1196"/>
    <w:rPr>
      <w:sz w:val="14"/>
      <w:szCs w:val="16"/>
    </w:rPr>
  </w:style>
  <w:style w:type="paragraph" w:customStyle="1" w:styleId="QuoteLarge">
    <w:name w:val="Quote Large"/>
    <w:basedOn w:val="Quote"/>
    <w:qFormat/>
    <w:rsid w:val="00E33DA2"/>
    <w:pPr>
      <w:spacing w:line="600" w:lineRule="exact"/>
    </w:pPr>
    <w:rPr>
      <w:rFonts w:asciiTheme="minorHAnsi" w:hAnsiTheme="minorHAnsi"/>
      <w:sz w:val="60"/>
    </w:rPr>
  </w:style>
  <w:style w:type="paragraph" w:customStyle="1" w:styleId="CoverSubtitle0">
    <w:name w:val="Cover: Subtitle"/>
    <w:uiPriority w:val="74"/>
    <w:rsid w:val="0085467D"/>
    <w:pPr>
      <w:spacing w:after="160" w:line="360" w:lineRule="exact"/>
      <w:ind w:right="720"/>
    </w:pPr>
    <w:rPr>
      <w:rFonts w:ascii="HPE Graphik Medium" w:eastAsia="Times New Roman" w:hAnsi="HPE Graphik Medium"/>
      <w:color w:val="000000"/>
      <w:sz w:val="30"/>
      <w:szCs w:val="18"/>
      <w:lang w:val="en-US" w:eastAsia="en-US"/>
    </w:rPr>
  </w:style>
  <w:style w:type="paragraph" w:customStyle="1" w:styleId="BodyTextHPEGraphikLight10pt">
    <w:name w:val="Body Text HPE Graphik Light 10pt"/>
    <w:uiPriority w:val="99"/>
    <w:rsid w:val="0085467D"/>
    <w:pPr>
      <w:spacing w:after="160" w:line="240" w:lineRule="atLeast"/>
    </w:pPr>
    <w:rPr>
      <w:rFonts w:ascii="HPE Graphik Light" w:eastAsia="Times New Roman" w:hAnsi="HPE Graphik Light"/>
      <w:szCs w:val="18"/>
      <w:lang w:val="en-US" w:eastAsia="en-US"/>
    </w:rPr>
  </w:style>
  <w:style w:type="paragraph" w:customStyle="1" w:styleId="CoverHeadline36ptstandard">
    <w:name w:val="Cover: Headline 36 pt standard"/>
    <w:basedOn w:val="Normal"/>
    <w:uiPriority w:val="99"/>
    <w:rsid w:val="0085467D"/>
    <w:pPr>
      <w:spacing w:after="200" w:line="700" w:lineRule="exact"/>
      <w:ind w:right="720"/>
    </w:pPr>
    <w:rPr>
      <w:rFonts w:ascii="HPE Graphik Medium" w:eastAsia="Times" w:hAnsi="HPE Graphik Medium"/>
      <w:color w:val="auto"/>
      <w:sz w:val="72"/>
      <w:szCs w:val="64"/>
    </w:rPr>
  </w:style>
  <w:style w:type="paragraph" w:customStyle="1" w:styleId="CoverDisclosure">
    <w:name w:val="Cover: Disclosure"/>
    <w:basedOn w:val="FootnoteText"/>
    <w:qFormat/>
    <w:rsid w:val="007C78C6"/>
    <w:pPr>
      <w:jc w:val="right"/>
    </w:pPr>
    <w:rPr>
      <w:sz w:val="16"/>
    </w:rPr>
  </w:style>
  <w:style w:type="paragraph" w:styleId="Revision">
    <w:name w:val="Revision"/>
    <w:hidden/>
    <w:uiPriority w:val="99"/>
    <w:semiHidden/>
    <w:rsid w:val="00657958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FootnoteLink">
    <w:name w:val="Footnote Link"/>
    <w:basedOn w:val="FootnoteText"/>
    <w:rsid w:val="00733FED"/>
    <w:rPr>
      <w:color w:val="068667" w:themeColor="accent5"/>
      <w:u w:val="single"/>
    </w:rPr>
  </w:style>
  <w:style w:type="paragraph" w:customStyle="1" w:styleId="BodyLrgGLt1518pt">
    <w:name w:val="Body Lrg_G Lt_15/18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 w:line="360" w:lineRule="exact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GLt1012pt">
    <w:name w:val="Bullet 1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LastGLt1012pt">
    <w:name w:val="Bullet 1 Last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2GLt1012pt">
    <w:name w:val="Bullet 2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360" w:hanging="100"/>
    </w:pPr>
    <w:rPr>
      <w:rFonts w:eastAsiaTheme="minorHAnsi" w:cs="Times New Roman (Body CS)"/>
      <w:color w:val="auto"/>
      <w:spacing w:val="-2"/>
      <w:szCs w:val="20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rsid w:val="003A25FF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TableBody9pt">
    <w:name w:val="Table Body 9 pt"/>
    <w:basedOn w:val="Normal"/>
    <w:qFormat/>
    <w:rsid w:val="00F535E4"/>
    <w:pPr>
      <w:spacing w:before="60" w:after="60" w:line="240" w:lineRule="auto"/>
    </w:pPr>
    <w:rPr>
      <w:sz w:val="18"/>
      <w:szCs w:val="18"/>
    </w:rPr>
  </w:style>
  <w:style w:type="character" w:customStyle="1" w:styleId="ListParagraphChar">
    <w:name w:val="List Paragraph Char"/>
    <w:aliases w:val="Use Case List Paragraph Char,Bullet 1 Char,Listas Char,lp1 Char,List Paragraph1 Char,Bullet List Char,FooterText Char,numbered Char,Paragraphe de liste1 Char,Bulletr List Paragraph Char,列出段落 Char,列出段落1 Char,Lista de nivel 1 Char"/>
    <w:link w:val="ListParagraph"/>
    <w:uiPriority w:val="34"/>
    <w:rsid w:val="00FD20EC"/>
    <w:rPr>
      <w:rFonts w:ascii="HPE Graphik Light" w:eastAsia="Times New Roman" w:hAnsi="HPE Graphik Light"/>
      <w:szCs w:val="18"/>
      <w:lang w:val="en-US" w:eastAsia="en-US"/>
    </w:rPr>
  </w:style>
  <w:style w:type="character" w:customStyle="1" w:styleId="wacimagecontainer">
    <w:name w:val="wacimagecontainer"/>
    <w:basedOn w:val="DefaultParagraphFont"/>
    <w:rsid w:val="0088605C"/>
  </w:style>
  <w:style w:type="character" w:customStyle="1" w:styleId="normaltextrun">
    <w:name w:val="normaltextrun"/>
    <w:basedOn w:val="DefaultParagraphFont"/>
    <w:rsid w:val="0088605C"/>
  </w:style>
  <w:style w:type="paragraph" w:customStyle="1" w:styleId="TableText10Single">
    <w:name w:val="*Table Text 10 Single"/>
    <w:basedOn w:val="Normal"/>
    <w:link w:val="TableText10SingleChar"/>
    <w:rsid w:val="0069620D"/>
    <w:pPr>
      <w:spacing w:after="0" w:line="240" w:lineRule="auto"/>
    </w:pPr>
    <w:rPr>
      <w:rFonts w:ascii="Arial" w:eastAsia="PMingLiU" w:hAnsi="Arial"/>
      <w:szCs w:val="20"/>
    </w:rPr>
  </w:style>
  <w:style w:type="character" w:customStyle="1" w:styleId="TableText10SingleChar">
    <w:name w:val="*Table Text 10 Single Char"/>
    <w:link w:val="TableText10Single"/>
    <w:rsid w:val="0069620D"/>
    <w:rPr>
      <w:rFonts w:ascii="Arial" w:eastAsia="PMingLiU" w:hAnsi="Arial"/>
      <w:color w:val="000000"/>
      <w:lang w:val="en-US" w:eastAsia="en-US"/>
    </w:rPr>
  </w:style>
  <w:style w:type="paragraph" w:customStyle="1" w:styleId="TableText11Bold">
    <w:name w:val="*Table Text 11 Bold"/>
    <w:basedOn w:val="Normal"/>
    <w:rsid w:val="0069620D"/>
    <w:pPr>
      <w:spacing w:after="0" w:line="240" w:lineRule="auto"/>
    </w:pPr>
    <w:rPr>
      <w:rFonts w:ascii="Arial" w:eastAsia="PMingLiU" w:hAnsi="Arial"/>
      <w:b/>
      <w:sz w:val="22"/>
      <w:szCs w:val="20"/>
    </w:rPr>
  </w:style>
  <w:style w:type="paragraph" w:customStyle="1" w:styleId="TableText11Double">
    <w:name w:val="*Table Text 11 Double"/>
    <w:basedOn w:val="Normal"/>
    <w:rsid w:val="0069620D"/>
    <w:pPr>
      <w:spacing w:after="60" w:line="240" w:lineRule="auto"/>
    </w:pPr>
    <w:rPr>
      <w:rFonts w:ascii="Arial" w:eastAsia="PMingLiU" w:hAnsi="Arial"/>
      <w:sz w:val="22"/>
      <w:szCs w:val="20"/>
    </w:rPr>
  </w:style>
  <w:style w:type="paragraph" w:customStyle="1" w:styleId="BodyText0">
    <w:name w:val="*Body Text"/>
    <w:link w:val="BodyTextChar0"/>
    <w:rsid w:val="0069620D"/>
    <w:pPr>
      <w:spacing w:after="120"/>
    </w:pPr>
    <w:rPr>
      <w:rFonts w:ascii="Arial" w:eastAsia="PMingLiU" w:hAnsi="Arial"/>
      <w:color w:val="000000"/>
      <w:sz w:val="22"/>
      <w:lang w:val="en-US" w:eastAsia="en-US"/>
    </w:rPr>
  </w:style>
  <w:style w:type="character" w:customStyle="1" w:styleId="BodyTextChar0">
    <w:name w:val="*Body Text Char"/>
    <w:link w:val="BodyText0"/>
    <w:rsid w:val="0069620D"/>
    <w:rPr>
      <w:rFonts w:ascii="Arial" w:eastAsia="PMingLiU" w:hAnsi="Arial"/>
      <w:color w:val="000000"/>
      <w:sz w:val="22"/>
      <w:lang w:val="en-US" w:eastAsia="en-US"/>
    </w:rPr>
  </w:style>
  <w:style w:type="paragraph" w:customStyle="1" w:styleId="BodyTextBold">
    <w:name w:val="*Body Text Bold"/>
    <w:basedOn w:val="BodyText0"/>
    <w:next w:val="BodyText0"/>
    <w:rsid w:val="0069620D"/>
    <w:rPr>
      <w:rFonts w:eastAsia="Times New Roman"/>
      <w:b/>
      <w:color w:val="auto"/>
    </w:rPr>
  </w:style>
  <w:style w:type="table" w:customStyle="1" w:styleId="TableGrid2">
    <w:name w:val="Table Grid2"/>
    <w:basedOn w:val="TableNormal"/>
    <w:next w:val="TableGrid"/>
    <w:uiPriority w:val="39"/>
    <w:rsid w:val="0069620D"/>
    <w:rPr>
      <w:rFonts w:ascii="HP Simplified" w:eastAsia="Times New Roman" w:hAnsi="HP Simplified"/>
      <w:sz w:val="18"/>
      <w:szCs w:val="18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HPEBullet">
    <w:name w:val="List HPE Bullet"/>
    <w:basedOn w:val="NoList"/>
    <w:uiPriority w:val="99"/>
    <w:rsid w:val="00413D4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arajG\AppData\Local\Temp\03f4d729-995c-4c51-8d3f-405da21a8efc_HPE%20Graphik.zip.efc\HPE%20Graphik\HPE_Graphik_A4_1l.dotx" TargetMode="External"/></Relationships>
</file>

<file path=word/theme/theme1.xml><?xml version="1.0" encoding="utf-8"?>
<a:theme xmlns:a="http://schemas.openxmlformats.org/drawingml/2006/main" name="HPE_Theme1">
  <a:themeElements>
    <a:clrScheme name="HPE_2">
      <a:dk1>
        <a:sysClr val="windowText" lastClr="000000"/>
      </a:dk1>
      <a:lt1>
        <a:sysClr val="window" lastClr="FFFFFF"/>
      </a:lt1>
      <a:dk2>
        <a:srgbClr val="535C66"/>
      </a:dk2>
      <a:lt2>
        <a:srgbClr val="B1B9BE"/>
      </a:lt2>
      <a:accent1>
        <a:srgbClr val="292E3B"/>
      </a:accent1>
      <a:accent2>
        <a:srgbClr val="62E5F6"/>
      </a:accent2>
      <a:accent3>
        <a:srgbClr val="0070F8"/>
      </a:accent3>
      <a:accent4>
        <a:srgbClr val="7764FC"/>
      </a:accent4>
      <a:accent5>
        <a:srgbClr val="068667"/>
      </a:accent5>
      <a:accent6>
        <a:srgbClr val="01A982"/>
      </a:accent6>
      <a:hlink>
        <a:srgbClr val="01A982"/>
      </a:hlink>
      <a:folHlink>
        <a:srgbClr val="01A982"/>
      </a:folHlink>
    </a:clrScheme>
    <a:fontScheme name="HPE Graphic">
      <a:majorFont>
        <a:latin typeface="HPE Graphik Medium"/>
        <a:ea typeface=""/>
        <a:cs typeface=""/>
      </a:majorFont>
      <a:minorFont>
        <a:latin typeface="HPE Graph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803baa-e9df-4a23-bfb0-3d52ab6a3357">
      <Terms xmlns="http://schemas.microsoft.com/office/infopath/2007/PartnerControls"/>
    </lcf76f155ced4ddcb4097134ff3c332f>
    <TaxCatchAll xmlns="1dc1e81a-280f-431a-8325-76280f46d8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EF50D5FCD5CB439CBE3D42D314F398" ma:contentTypeVersion="12" ma:contentTypeDescription="Create a new document." ma:contentTypeScope="" ma:versionID="db6f956968ba86a2480b375e223c4ff8">
  <xsd:schema xmlns:xsd="http://www.w3.org/2001/XMLSchema" xmlns:xs="http://www.w3.org/2001/XMLSchema" xmlns:p="http://schemas.microsoft.com/office/2006/metadata/properties" xmlns:ns2="1a803baa-e9df-4a23-bfb0-3d52ab6a3357" xmlns:ns3="1dc1e81a-280f-431a-8325-76280f46d8cc" targetNamespace="http://schemas.microsoft.com/office/2006/metadata/properties" ma:root="true" ma:fieldsID="ca097c1f0ebfa1f50e0b4fd3a274d5a1" ns2:_="" ns3:_="">
    <xsd:import namespace="1a803baa-e9df-4a23-bfb0-3d52ab6a3357"/>
    <xsd:import namespace="1dc1e81a-280f-431a-8325-76280f46d8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03baa-e9df-4a23-bfb0-3d52ab6a3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aa102e-2e4d-4f82-9951-c6a7f8de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1e81a-280f-431a-8325-76280f46d8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3e7442-8ce2-4497-ab52-f9ad02f7e938}" ma:internalName="TaxCatchAll" ma:showField="CatchAllData" ma:web="1dc1e81a-280f-431a-8325-76280f46d8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C57FFD-7733-498D-9DE4-45956E93E164}">
  <ds:schemaRefs>
    <ds:schemaRef ds:uri="http://schemas.microsoft.com/office/2006/metadata/properties"/>
    <ds:schemaRef ds:uri="http://schemas.microsoft.com/office/infopath/2007/PartnerControls"/>
    <ds:schemaRef ds:uri="1a803baa-e9df-4a23-bfb0-3d52ab6a3357"/>
    <ds:schemaRef ds:uri="1dc1e81a-280f-431a-8325-76280f46d8cc"/>
  </ds:schemaRefs>
</ds:datastoreItem>
</file>

<file path=customXml/itemProps2.xml><?xml version="1.0" encoding="utf-8"?>
<ds:datastoreItem xmlns:ds="http://schemas.openxmlformats.org/officeDocument/2006/customXml" ds:itemID="{1F0707B4-0A2B-4404-9258-DB63C176B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03baa-e9df-4a23-bfb0-3d52ab6a3357"/>
    <ds:schemaRef ds:uri="1dc1e81a-280f-431a-8325-76280f46d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C80C9D-B699-4FA9-A5BA-04242B88AB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A4047D-ABCA-4135-B2F7-26CCE4168F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HPE_Graphik_A4_1l</Template>
  <TotalTime>28699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N, Guruprasad (Cloud Modules)</dc:creator>
  <cp:keywords/>
  <dc:description/>
  <cp:lastModifiedBy>Patil, Shubham</cp:lastModifiedBy>
  <cp:revision>27</cp:revision>
  <dcterms:created xsi:type="dcterms:W3CDTF">2025-09-17T13:22:00Z</dcterms:created>
  <dcterms:modified xsi:type="dcterms:W3CDTF">2025-12-16T14:23:00Z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0x010100CEEF50D5FCD5CB439CBE3D42D314F398</vt:lpwstr>
  </property>
  <property fmtid="{D5CDD505-2E9C-101B-9397-08002B2CF9AE}" pid="3" name="MediaServiceImageTags">
    <vt:lpwstr/>
  </property>
</Properties>
</file>