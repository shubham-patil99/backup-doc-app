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E2D4" w14:textId="6F3533C8" w:rsidR="004E06F6" w:rsidRPr="008739DC" w:rsidRDefault="00FB499E" w:rsidP="00762AF6">
      <w:pPr>
        <w:rPr>
          <w:szCs w:val="30"/>
        </w:rPr>
      </w:pPr>
      <w:bookmarkStart w:id="0" w:name="_Toc219402266"/>
      <w:bookmarkStart w:id="1" w:name="_Toc219402532"/>
      <w:r w:rsidRPr="005D7AF7">
        <w:rPr>
          <w:noProof/>
          <w:szCs w:val="3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C96797B" wp14:editId="63125BB9">
                <wp:simplePos x="0" y="0"/>
                <wp:positionH relativeFrom="page">
                  <wp:posOffset>318052</wp:posOffset>
                </wp:positionH>
                <wp:positionV relativeFrom="page">
                  <wp:posOffset>3760967</wp:posOffset>
                </wp:positionV>
                <wp:extent cx="5645426" cy="5160396"/>
                <wp:effectExtent l="0" t="0" r="12700" b="2540"/>
                <wp:wrapTopAndBottom/>
                <wp:docPr id="1220479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426" cy="51603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42546" w14:textId="77777777" w:rsidR="00B65F4B" w:rsidRPr="0071266A" w:rsidRDefault="00B65F4B" w:rsidP="00B65F4B">
                            <w:pPr>
                              <w:pStyle w:val="CoverHeadline36ptstandard"/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{docTitle}</w:t>
                            </w:r>
                          </w:p>
                          <w:p w14:paraId="6486CCFD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2272E898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Nonstop Professional Services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Delivery</w:t>
                            </w:r>
                          </w:p>
                          <w:p w14:paraId="2D51CB2A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Prepared by HPE Nonstop Professional Services</w:t>
                            </w:r>
                          </w:p>
                          <w:p w14:paraId="35EBC9B9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Date </w:t>
                            </w:r>
                            <w:r>
                              <w:rPr>
                                <w:rFonts w:ascii="Arial" w:hAnsi="Arial"/>
                              </w:rPr>
                              <w:t>- {date}</w:t>
                            </w:r>
                          </w:p>
                          <w:p w14:paraId="31A69247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Reference Number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{opeId}</w:t>
                            </w:r>
                          </w:p>
                          <w:p w14:paraId="1E5E5459" w14:textId="77777777" w:rsidR="00CA34F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Version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{version}</w:t>
                            </w:r>
                          </w:p>
                          <w:p w14:paraId="5E467FFD" w14:textId="23D693CE" w:rsidR="00B65F4B" w:rsidRDefault="00CA34F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{quoteIdLine}</w:t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  <w:r w:rsidR="00B65F4B">
                              <w:rPr>
                                <w:rFonts w:ascii="Arial" w:hAnsi="Arial"/>
                              </w:rPr>
                              <w:br/>
                            </w:r>
                          </w:p>
                          <w:p w14:paraId="51A8F0B7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27743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A27D15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9A56851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Asdasdasd</w:t>
                            </w:r>
                          </w:p>
                          <w:p w14:paraId="699FD586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3CF5750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asdasd</w:t>
                            </w:r>
                          </w:p>
                          <w:p w14:paraId="3455658A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B2531EE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6CF9464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20A3BA8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asdsdadasd</w:t>
                            </w:r>
                          </w:p>
                          <w:p w14:paraId="4D9F6D7A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7837CC2A" w14:textId="77777777" w:rsidR="00B65F4B" w:rsidRDefault="00B65F4B" w:rsidP="00B65F4B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679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05pt;margin-top:296.15pt;width:444.5pt;height:406.3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" filled="f" stroked="f">
                <v:textbox inset="0,0,0,0">
                  <w:txbxContent>
                    <w:p w14:paraId="4D342546" w14:textId="77777777" w:rsidR="00B65F4B" w:rsidRPr="0071266A" w:rsidRDefault="00B65F4B" w:rsidP="00B65F4B">
                      <w:pPr>
                        <w:pStyle w:val="CoverHeadline36ptstandard"/>
                        <w:rPr>
                          <w:rFonts w:ascii="Arial" w:hAnsi="Arial"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/>
                          <w:sz w:val="52"/>
                          <w:szCs w:val="52"/>
                        </w:rPr>
                        <w:t>{docTitle}</w:t>
                      </w:r>
                    </w:p>
                    <w:p w14:paraId="6486CCFD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2272E898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Nonstop Professional Services</w:t>
                      </w:r>
                      <w:r>
                        <w:rPr>
                          <w:rFonts w:ascii="Arial" w:hAnsi="Arial"/>
                        </w:rPr>
                        <w:t xml:space="preserve"> Delivery</w:t>
                      </w:r>
                    </w:p>
                    <w:p w14:paraId="2D51CB2A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Prepared by HPE Nonstop Professional Services</w:t>
                      </w:r>
                    </w:p>
                    <w:p w14:paraId="35EBC9B9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Date </w:t>
                      </w:r>
                      <w:r>
                        <w:rPr>
                          <w:rFonts w:ascii="Arial" w:hAnsi="Arial"/>
                        </w:rPr>
                        <w:t>- {date}</w:t>
                      </w:r>
                    </w:p>
                    <w:p w14:paraId="31A69247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Reference Number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{opeId}</w:t>
                      </w:r>
                    </w:p>
                    <w:p w14:paraId="1E5E5459" w14:textId="77777777" w:rsidR="00CA34FB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Version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{version}</w:t>
                      </w:r>
                    </w:p>
                    <w:p w14:paraId="5E467FFD" w14:textId="23D693CE" w:rsidR="00B65F4B" w:rsidRDefault="00CA34FB" w:rsidP="00B65F4B">
                      <w:pPr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{quoteIdLine}</w:t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  <w:r w:rsidR="00B65F4B">
                        <w:rPr>
                          <w:rFonts w:ascii="Arial" w:hAnsi="Arial"/>
                        </w:rPr>
                        <w:br/>
                      </w:r>
                    </w:p>
                    <w:p w14:paraId="51A8F0B7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27743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A27D15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9A56851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Asdasdasd</w:t>
                      </w:r>
                    </w:p>
                    <w:p w14:paraId="699FD586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3CF5750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asdasd</w:t>
                      </w:r>
                    </w:p>
                    <w:p w14:paraId="3455658A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B2531EE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6CF9464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20A3BA8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asdsdadasd</w:t>
                      </w:r>
                    </w:p>
                    <w:p w14:paraId="4D9F6D7A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7837CC2A" w14:textId="77777777" w:rsidR="00B65F4B" w:rsidRDefault="00B65F4B" w:rsidP="00B65F4B"/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101B27" w:rsidRPr="00762AF6">
        <w:rPr>
          <w:noProof/>
        </w:rPr>
        <w:drawing>
          <wp:anchor distT="0" distB="0" distL="114300" distR="114300" simplePos="0" relativeHeight="251660288" behindDoc="0" locked="0" layoutInCell="1" allowOverlap="1" wp14:anchorId="763CF2E7" wp14:editId="47B82414">
            <wp:simplePos x="0" y="0"/>
            <wp:positionH relativeFrom="page">
              <wp:posOffset>357505</wp:posOffset>
            </wp:positionH>
            <wp:positionV relativeFrom="page">
              <wp:posOffset>595961</wp:posOffset>
            </wp:positionV>
            <wp:extent cx="1057910" cy="342016"/>
            <wp:effectExtent l="0" t="0" r="0" b="1270"/>
            <wp:wrapNone/>
            <wp:docPr id="1974513656" name="Picture 1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9467" name="Picture 10" descr="A black background with a black squa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342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w:drawing>
          <wp:anchor distT="0" distB="0" distL="114300" distR="114300" simplePos="0" relativeHeight="251659264" behindDoc="1" locked="0" layoutInCell="1" allowOverlap="1" wp14:anchorId="1CBF1985" wp14:editId="7B7F5546">
            <wp:simplePos x="0" y="0"/>
            <wp:positionH relativeFrom="page">
              <wp:posOffset>21102</wp:posOffset>
            </wp:positionH>
            <wp:positionV relativeFrom="page">
              <wp:posOffset>14068</wp:posOffset>
            </wp:positionV>
            <wp:extent cx="7847565" cy="10789334"/>
            <wp:effectExtent l="0" t="0" r="1270" b="0"/>
            <wp:wrapNone/>
            <wp:docPr id="528484305" name="Picture 10" descr="A white square with blue and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4305" name="Picture 10" descr="A white square with blue and green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565" cy="10789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2336" behindDoc="1" locked="1" layoutInCell="1" allowOverlap="1" wp14:anchorId="6713189B" wp14:editId="5D2A9176">
                <wp:simplePos x="0" y="0"/>
                <wp:positionH relativeFrom="page">
                  <wp:posOffset>1676400</wp:posOffset>
                </wp:positionH>
                <wp:positionV relativeFrom="page">
                  <wp:posOffset>651510</wp:posOffset>
                </wp:positionV>
                <wp:extent cx="5449570" cy="198755"/>
                <wp:effectExtent l="0" t="0" r="0" b="10795"/>
                <wp:wrapSquare wrapText="bothSides"/>
                <wp:docPr id="278129705" name="Text Box 27812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57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06836" w14:textId="77777777" w:rsidR="00B65F4B" w:rsidRPr="00CB1096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{statementHeader}</w:t>
                            </w:r>
                          </w:p>
                          <w:p w14:paraId="17CAAA53" w14:textId="77777777" w:rsidR="00B65F4B" w:rsidRPr="0071266A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189B" id="Text Box 278129705" o:spid="_x0000_s1027" type="#_x0000_t202" style="position:absolute;margin-left:132pt;margin-top:51.3pt;width:429.1pt;height:15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" filled="f" stroked="f" strokeweight=".5pt">
                <v:textbox inset="0,0,0,0">
                  <w:txbxContent>
                    <w:p w14:paraId="0FA06836" w14:textId="77777777" w:rsidR="00B65F4B" w:rsidRPr="00CB1096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statementHeader</w:t>
                      </w:r>
                      <w:proofErr w:type="spellEnd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}</w:t>
                      </w:r>
                    </w:p>
                    <w:p w14:paraId="17CAAA53" w14:textId="77777777" w:rsidR="00B65F4B" w:rsidRPr="0071266A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1312" behindDoc="1" locked="1" layoutInCell="1" allowOverlap="1" wp14:anchorId="42542E89" wp14:editId="18618330">
                <wp:simplePos x="0" y="0"/>
                <wp:positionH relativeFrom="page">
                  <wp:posOffset>4947285</wp:posOffset>
                </wp:positionH>
                <wp:positionV relativeFrom="page">
                  <wp:posOffset>767715</wp:posOffset>
                </wp:positionV>
                <wp:extent cx="2177415" cy="210185"/>
                <wp:effectExtent l="0" t="0" r="13335" b="0"/>
                <wp:wrapSquare wrapText="bothSides"/>
                <wp:docPr id="1933466275" name="Text Box 1933466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41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4E94C" w14:textId="77777777" w:rsidR="00B65F4B" w:rsidRPr="00101B27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  <w:r w:rsidRPr="00101B27"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  <w:t>Confidential | Authorized</w:t>
                            </w:r>
                          </w:p>
                          <w:p w14:paraId="52A6FCD3" w14:textId="77777777" w:rsidR="00B65F4B" w:rsidRPr="0071266A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42E89" id="Text Box 1933466275" o:spid="_x0000_s1028" type="#_x0000_t202" style="position:absolute;margin-left:389.55pt;margin-top:60.45pt;width:171.45pt;height:16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" filled="f" stroked="f" strokeweight=".5pt">
                <v:textbox inset="0,0,0,0">
                  <w:txbxContent>
                    <w:p w14:paraId="54F4E94C" w14:textId="77777777" w:rsidR="00B65F4B" w:rsidRPr="00101B27" w:rsidRDefault="00B65F4B" w:rsidP="00B65F4B">
                      <w:pPr>
                        <w:pStyle w:val="CoverDisclosure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  <w:r w:rsidRPr="00101B27">
                        <w:rPr>
                          <w:rFonts w:ascii="Arial" w:hAnsi="Arial"/>
                          <w:sz w:val="14"/>
                          <w:szCs w:val="14"/>
                        </w:rPr>
                        <w:t>Confidential | Authorized</w:t>
                      </w:r>
                    </w:p>
                    <w:p w14:paraId="52A6FCD3" w14:textId="77777777" w:rsidR="00B65F4B" w:rsidRPr="0071266A" w:rsidRDefault="00B65F4B" w:rsidP="00B65F4B">
                      <w:pPr>
                        <w:pStyle w:val="CoverDisclosure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bookmarkEnd w:id="0"/>
      <w:bookmarkEnd w:id="1"/>
      <w:r w:rsidR="00B65F4B" w:rsidRPr="005D7AF7">
        <w:rPr>
          <w:szCs w:val="30"/>
        </w:rPr>
        <w:br w:type="page"/>
      </w:r>
    </w:p>
    <w:bookmarkStart w:id="2" w:name="_Toc219402267" w:displacedByCustomXml="next"/>
    <w:sdt>
      <w:sdtPr>
        <w:id w:val="-13443124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774DFE" w14:textId="5996A197" w:rsidR="007C21E5" w:rsidRDefault="007C21E5" w:rsidP="000C3BC7">
          <w:pPr>
            <w:pStyle w:val="TOCHeading"/>
            <w:numPr>
              <w:ilvl w:val="0"/>
              <w:numId w:val="0"/>
            </w:numPr>
            <w:spacing w:before="0"/>
            <w:ind w:left="432" w:hanging="432"/>
          </w:pPr>
          <w:r>
            <w:t>Contents</w:t>
          </w:r>
        </w:p>
      </w:sdtContent>
    </w:sdt>
    <w:p w14:paraId="6610C74B" w14:textId="246D26E3" w:rsidR="00B65F4B" w:rsidRPr="00783BD5" w:rsidRDefault="00AB00D0" w:rsidP="005C707B">
      <w:pPr>
        <w:pStyle w:val="TOCHeading"/>
        <w:numPr>
          <w:ilvl w:val="0"/>
          <w:numId w:val="0"/>
        </w:numPr>
      </w:pPr>
      <w:r>
        <w:fldChar w:fldCharType="begin"/>
      </w:r>
      <w:r>
        <w:instrText xml:space="preserve"> TOC \o "1-3" \h \z \u</w:instrText>
      </w:r>
      <w:r w:rsidR="00CF2429">
        <w:instrText xml:space="preserve"> \n 0-0</w:instrText>
      </w:r>
      <w:r>
        <w:instrText xml:space="preserve"> </w:instrText>
      </w:r>
      <w:r>
        <w:fldChar w:fldCharType="separate"/>
      </w:r>
      <w:r>
        <w:fldChar w:fldCharType="end"/>
      </w:r>
      <w:bookmarkStart w:id="3" w:name="_Toc219402533"/>
      <w:r w:rsidR="00304064">
        <w:br w:type="page"/>
      </w:r>
      <w:bookmarkStart w:id="4" w:name="_Toc219417917"/>
      <w:r w:rsidR="00B65F4B" w:rsidRPr="008105C1">
        <w:rPr>
          <w:rStyle w:val="Heading1Char"/>
          <w:rFonts w:ascii="Arial" w:hAnsi="Arial" w:cs="Arial"/>
        </w:rPr>
        <w:lastRenderedPageBreak/>
        <w:t>{#sections}</w:t>
      </w:r>
      <w:bookmarkStart w:id="5" w:name="_Toc210082016"/>
      <w:bookmarkStart w:id="6" w:name="_Toc210690087"/>
      <w:bookmarkStart w:id="7" w:name="_Toc210853351"/>
      <w:bookmarkStart w:id="8" w:name="_Toc210853405"/>
      <w:bookmarkStart w:id="9" w:name="_Toc210856139"/>
      <w:bookmarkStart w:id="10" w:name="_Toc210900851"/>
      <w:bookmarkStart w:id="11" w:name="_Toc210950797"/>
      <w:bookmarkStart w:id="12" w:name="_Toc210951254"/>
      <w:bookmarkStart w:id="13" w:name="_Toc210985043"/>
      <w:bookmarkStart w:id="14" w:name="_Toc210985072"/>
      <w:bookmarkStart w:id="15" w:name="_Toc210988257"/>
      <w:bookmarkStart w:id="16" w:name="_Toc211954425"/>
      <w:bookmarkStart w:id="17" w:name="_Toc211959476"/>
      <w:bookmarkStart w:id="18" w:name="_Toc211960290"/>
      <w:bookmarkStart w:id="19" w:name="_Toc211960318"/>
      <w:bookmarkStart w:id="20" w:name="_Toc211960449"/>
      <w:bookmarkStart w:id="21" w:name="_Toc211971623"/>
      <w:bookmarkStart w:id="22" w:name="_Toc211982501"/>
      <w:bookmarkStart w:id="23" w:name="_Toc212477415"/>
      <w:bookmarkStart w:id="24" w:name="_Toc212497591"/>
      <w:bookmarkStart w:id="25" w:name="_Toc212551843"/>
      <w:r w:rsidR="00B65F4B" w:rsidRPr="008105C1">
        <w:rPr>
          <w:rStyle w:val="Heading1Char"/>
          <w:rFonts w:ascii="Arial" w:hAnsi="Arial" w:cs="Arial"/>
        </w:rPr>
        <w:t>{sectionNumber}. {title}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="00B65F4B" w:rsidRPr="008105C1">
        <w:rPr>
          <w:rFonts w:ascii="Arial" w:hAnsi="Arial" w:cs="Arial"/>
        </w:rPr>
        <w:t>{#modules}{#hasName}</w:t>
      </w:r>
      <w:bookmarkEnd w:id="2"/>
      <w:bookmarkEnd w:id="3"/>
    </w:p>
    <w:p w14:paraId="6553F49E" w14:textId="33C46850" w:rsidR="003E5D91" w:rsidRPr="001317F1" w:rsidRDefault="00B65F4B" w:rsidP="003E5D91">
      <w:pPr>
        <w:pStyle w:val="Heading2"/>
        <w:numPr>
          <w:ilvl w:val="0"/>
          <w:numId w:val="0"/>
        </w:numPr>
        <w:spacing w:before="0"/>
        <w:ind w:left="576" w:hanging="576"/>
        <w:rPr>
          <w:rFonts w:ascii="Arial" w:hAnsi="Arial" w:cs="Arial"/>
        </w:rPr>
      </w:pPr>
      <w:bookmarkStart w:id="26" w:name="_Toc212477416"/>
      <w:bookmarkStart w:id="27" w:name="_Toc212497592"/>
      <w:bookmarkStart w:id="28" w:name="_Toc212551844"/>
      <w:bookmarkStart w:id="29" w:name="_Toc219402268"/>
      <w:bookmarkStart w:id="30" w:name="_Toc219402534"/>
      <w:bookmarkStart w:id="31" w:name="_Toc219417918"/>
      <w:r w:rsidRPr="00FB7FFC">
        <w:rPr>
          <w:rFonts w:ascii="Arial" w:eastAsia="Calibri" w:hAnsi="Arial" w:cs="Arial"/>
          <w:sz w:val="24"/>
          <w:szCs w:val="24"/>
        </w:rPr>
        <w:t>{moduleNumber} {name}</w:t>
      </w:r>
      <w:bookmarkEnd w:id="26"/>
      <w:bookmarkEnd w:id="27"/>
      <w:bookmarkEnd w:id="28"/>
      <w:r w:rsidRPr="001317F1">
        <w:rPr>
          <w:rFonts w:ascii="Arial" w:hAnsi="Arial" w:cs="Arial"/>
        </w:rPr>
        <w:t>{/hasName}{#blocks}{#isParagraph}</w:t>
      </w:r>
      <w:bookmarkEnd w:id="29"/>
      <w:bookmarkEnd w:id="30"/>
      <w:bookmarkEnd w:id="31"/>
    </w:p>
    <w:p w14:paraId="0834766E" w14:textId="588D5255" w:rsidR="00B65F4B" w:rsidRPr="004E7951" w:rsidRDefault="00B65F4B" w:rsidP="0069688E">
      <w:pPr>
        <w:rPr>
          <w:rFonts w:ascii="Arial" w:eastAsia="Times New Roman" w:hAnsi="Arial" w:cs="Arial"/>
          <w:szCs w:val="26"/>
        </w:rPr>
      </w:pPr>
      <w:r w:rsidRPr="004E7951">
        <w:rPr>
          <w:rFonts w:ascii="Arial" w:hAnsi="Arial" w:cs="Arial"/>
        </w:rPr>
        <w:t>{text}{/isParagraph}{#isList}{#isNumberList}{#items}{#isDepth0}</w:t>
      </w:r>
    </w:p>
    <w:p w14:paraId="48E1B737" w14:textId="77777777" w:rsidR="002C3D95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{index}. {text}{/isDepth0}{#isDepth1}</w:t>
      </w:r>
    </w:p>
    <w:p w14:paraId="5FB01C0C" w14:textId="4B52F730" w:rsidR="00B65F4B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>{index}. {text}{/isDepth1}{#isDepth2}</w:t>
      </w:r>
    </w:p>
    <w:p w14:paraId="0230DA25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{index}. {text}{/isDepth2}{#isDepth3}</w:t>
      </w:r>
    </w:p>
    <w:p w14:paraId="272D727E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</w:t>
      </w:r>
      <w:r w:rsidRPr="001317F1">
        <w:rPr>
          <w:rFonts w:ascii="Arial" w:hAnsi="Arial" w:cs="Arial"/>
        </w:rPr>
        <w:tab/>
        <w:t xml:space="preserve">                {index}. {text}{/isDepth3}{#hasNested}{#nestedItems}{#isDepth1}</w:t>
      </w:r>
    </w:p>
    <w:p w14:paraId="158E1655" w14:textId="77777777" w:rsidR="00B65F4B" w:rsidRPr="001317F1" w:rsidRDefault="00B65F4B" w:rsidP="0069688E">
      <w:pPr>
        <w:spacing w:line="240" w:lineRule="auto"/>
        <w:ind w:left="1008" w:hanging="1008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{index}. {text}{/isDepth1}{#isDepth2}</w:t>
      </w:r>
    </w:p>
    <w:p w14:paraId="06FB7B19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               {index}. {text}{/isDepth2}{#isDepth3}</w:t>
      </w:r>
    </w:p>
    <w:p w14:paraId="78AE14BE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{text}{/isDepth3}{#hasNested}{#nestedItems}{#isDepth2}</w:t>
      </w:r>
    </w:p>
    <w:p w14:paraId="495EB2BC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{index}. {text}{/isDepth2}{#isDepth3}</w:t>
      </w:r>
    </w:p>
    <w:p w14:paraId="50FBBDEC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{text}{/isDepth3}{#hasNested}{#nestedItems}{#isDepth3}</w:t>
      </w:r>
    </w:p>
    <w:p w14:paraId="60C90CFA" w14:textId="44974ED4" w:rsidR="00087BFD" w:rsidRPr="001317F1" w:rsidRDefault="00B65F4B" w:rsidP="000660E2">
      <w:pPr>
        <w:spacing w:line="240" w:lineRule="auto"/>
        <w:ind w:left="1584" w:hanging="1584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{text}{/isDepth3}{/nestedItems}{/hasNested}{/nestedItems}{/hasNested}{/nestedItems}</w:t>
      </w:r>
    </w:p>
    <w:p w14:paraId="5C7723E2" w14:textId="640F64E4" w:rsidR="00345289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{/hasNested}{/items}{/isNumberList}{#isBulletList}{#items}{#isDepth0}</w:t>
      </w:r>
    </w:p>
    <w:p w14:paraId="0B04CE8A" w14:textId="165F2E12" w:rsidR="005A03D1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•  {text}{/isDepth0}{#isDepth1}</w:t>
      </w:r>
    </w:p>
    <w:p w14:paraId="2327FC2B" w14:textId="52744120" w:rsidR="00B65F4B" w:rsidRPr="001317F1" w:rsidRDefault="005A03D1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</w:t>
      </w:r>
      <w:r w:rsidR="00B65F4B" w:rsidRPr="001317F1">
        <w:rPr>
          <w:rFonts w:ascii="Arial" w:hAnsi="Arial" w:cs="Arial"/>
        </w:rPr>
        <w:t xml:space="preserve"> • {text}{/isDepth1}{#isDepth2}</w:t>
      </w:r>
    </w:p>
    <w:p w14:paraId="5001D031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•  {text}{/isDepth2}{#isDepth3} </w:t>
      </w:r>
    </w:p>
    <w:p w14:paraId="709CC815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•  {text}{/isDepth3}{#hasNested}{#nestedItems}{#isDepth1}</w:t>
      </w:r>
    </w:p>
    <w:p w14:paraId="49B4B721" w14:textId="77777777" w:rsidR="00B65F4B" w:rsidRPr="001317F1" w:rsidRDefault="00B65F4B" w:rsidP="0069688E">
      <w:pPr>
        <w:spacing w:line="240" w:lineRule="auto"/>
        <w:ind w:left="720" w:hanging="72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•  {text}{/isDepth1}{#isDepth2}</w:t>
      </w:r>
    </w:p>
    <w:p w14:paraId="34E23D3D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•  {text}{/isDepth2}{#isDepth3}</w:t>
      </w:r>
    </w:p>
    <w:p w14:paraId="6654153D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•  {text}{/isDepth3}{#hasNested}{#nestedItems}{#isDepth2}</w:t>
      </w:r>
    </w:p>
    <w:p w14:paraId="42BFBB52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•  {text}{/isDepth2}{#isDepth3}</w:t>
      </w:r>
    </w:p>
    <w:p w14:paraId="17BEAEF0" w14:textId="6BCE23DD" w:rsidR="00AA5669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•  {text}{/isDepth3}{#hasNested}{#nestedItems}{#isDepth3}</w:t>
      </w:r>
    </w:p>
    <w:p w14:paraId="15D4AFCD" w14:textId="27B1B577" w:rsidR="00967C1B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• {text}{/isDepth3}{/nestedItems}{/hasNested}{/nestedItems}{/hasNested}{/nestedItems}</w:t>
      </w:r>
      <w:r w:rsidR="002830EA">
        <w:rPr>
          <w:rFonts w:ascii="Arial" w:hAnsi="Arial" w:cs="Arial"/>
        </w:rPr>
        <w:t xml:space="preserve"> </w:t>
      </w:r>
      <w:r w:rsidRPr="001317F1">
        <w:rPr>
          <w:rFonts w:ascii="Arial" w:hAnsi="Arial" w:cs="Arial"/>
        </w:rPr>
        <w:t>{/hasNested}{/items}</w:t>
      </w:r>
    </w:p>
    <w:p w14:paraId="43D1C33F" w14:textId="155A1498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{/isBulletList}{/isList}{#isTable}{^isAttachment}{#is1Col}</w:t>
      </w:r>
    </w:p>
    <w:tbl>
      <w:tblPr>
        <w:tblStyle w:val="HPETable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5A84F2A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5" w:type="dxa"/>
          </w:tcPr>
          <w:p w14:paraId="613C1F2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{#header}{col0}{/header}</w:t>
            </w:r>
          </w:p>
        </w:tc>
      </w:tr>
    </w:tbl>
    <w:p w14:paraId="395D49A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HPETable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56E1130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7" w:type="dxa"/>
          </w:tcPr>
          <w:p w14:paraId="4ADE8D5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13A2E36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6AF9EE2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{/is1Col}{#is2Col}</w:t>
      </w:r>
    </w:p>
    <w:tbl>
      <w:tblPr>
        <w:tblStyle w:val="HPETable"/>
        <w:tblW w:w="10304" w:type="dxa"/>
        <w:tblLook w:val="04A0" w:firstRow="1" w:lastRow="0" w:firstColumn="1" w:lastColumn="0" w:noHBand="0" w:noVBand="1"/>
      </w:tblPr>
      <w:tblGrid>
        <w:gridCol w:w="5035"/>
        <w:gridCol w:w="5269"/>
      </w:tblGrid>
      <w:tr w:rsidR="00B65F4B" w:rsidRPr="001317F1" w14:paraId="41D3D41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13260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5269" w:type="dxa"/>
          </w:tcPr>
          <w:p w14:paraId="54A4656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{col1}{/header}</w:t>
            </w:r>
          </w:p>
        </w:tc>
      </w:tr>
      <w:tr w:rsidR="00B65F4B" w:rsidRPr="001317F1" w14:paraId="42C86C55" w14:textId="77777777" w:rsidTr="00CA6378">
        <w:trPr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67BAFB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5269" w:type="dxa"/>
          </w:tcPr>
          <w:p w14:paraId="021034D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{col1}{/rows}</w:t>
            </w:r>
          </w:p>
        </w:tc>
      </w:tr>
    </w:tbl>
    <w:p w14:paraId="1DF0CA4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{/is2Col}{#is3Col}</w:t>
      </w:r>
    </w:p>
    <w:tbl>
      <w:tblPr>
        <w:tblStyle w:val="HPETable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713D7C7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98BF42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3510" w:type="dxa"/>
          </w:tcPr>
          <w:p w14:paraId="492191F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27EAAEB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{col2}{/header}</w:t>
            </w:r>
          </w:p>
        </w:tc>
      </w:tr>
      <w:tr w:rsidR="00B65F4B" w:rsidRPr="001317F1" w14:paraId="410D7A62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5EDCE7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3510" w:type="dxa"/>
          </w:tcPr>
          <w:p w14:paraId="5B9E870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6BAF59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{col2}{/rows}</w:t>
            </w:r>
          </w:p>
        </w:tc>
      </w:tr>
    </w:tbl>
    <w:p w14:paraId="3D1CCACF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{/is3Col}{#is4Col}</w:t>
      </w:r>
    </w:p>
    <w:tbl>
      <w:tblPr>
        <w:tblStyle w:val="HPETable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315FD32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49D2C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520" w:type="dxa"/>
          </w:tcPr>
          <w:p w14:paraId="6CBE71D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61233FC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2053293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{col3}{/header}</w:t>
            </w:r>
          </w:p>
        </w:tc>
      </w:tr>
      <w:tr w:rsidR="00B65F4B" w:rsidRPr="001317F1" w14:paraId="5B7FE021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43377C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{#rows}{col0}</w:t>
            </w:r>
          </w:p>
        </w:tc>
        <w:tc>
          <w:tcPr>
            <w:tcW w:w="2520" w:type="dxa"/>
          </w:tcPr>
          <w:p w14:paraId="0586B82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1C5386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4B4CC7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{col3}{/rows}</w:t>
            </w:r>
          </w:p>
        </w:tc>
      </w:tr>
    </w:tbl>
    <w:p w14:paraId="53C6331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{/is4Col}{#is5Col}</w:t>
      </w:r>
    </w:p>
    <w:tbl>
      <w:tblPr>
        <w:tblStyle w:val="HPETable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3C62FF56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5A3092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070" w:type="dxa"/>
          </w:tcPr>
          <w:p w14:paraId="0AA299B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1AF01A9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0837B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5D6665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{col4}{/header}</w:t>
            </w:r>
          </w:p>
        </w:tc>
      </w:tr>
      <w:tr w:rsidR="00B65F4B" w:rsidRPr="001317F1" w14:paraId="24213CF7" w14:textId="77777777" w:rsidTr="00CA637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CEA661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2070" w:type="dxa"/>
          </w:tcPr>
          <w:p w14:paraId="075ACCF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4175959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56F9943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3FB8805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{col4}{/rows}</w:t>
            </w:r>
          </w:p>
        </w:tc>
      </w:tr>
    </w:tbl>
    <w:p w14:paraId="2A2C86A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{/is5Col}{#is6Col}</w:t>
      </w:r>
    </w:p>
    <w:tbl>
      <w:tblPr>
        <w:tblStyle w:val="HPETable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20655E38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093693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716" w:type="dxa"/>
          </w:tcPr>
          <w:p w14:paraId="0DD7B97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27F29CF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17C72F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E525EC5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790A6F8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{col5}{/header}</w:t>
            </w:r>
          </w:p>
        </w:tc>
      </w:tr>
      <w:tr w:rsidR="00B65F4B" w:rsidRPr="001317F1" w14:paraId="2421CD1E" w14:textId="77777777" w:rsidTr="00CA637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6BDC4B9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716" w:type="dxa"/>
          </w:tcPr>
          <w:p w14:paraId="7D4D5B2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1BAF3CC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CBBE5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F6CC4B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4AC2898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{col5}{/rows}</w:t>
            </w:r>
          </w:p>
        </w:tc>
      </w:tr>
    </w:tbl>
    <w:p w14:paraId="3FC6B4A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{/is6Col}{#is7Col}</w:t>
      </w:r>
    </w:p>
    <w:tbl>
      <w:tblPr>
        <w:tblStyle w:val="HPETable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0881AEAA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450DC38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466" w:type="dxa"/>
          </w:tcPr>
          <w:p w14:paraId="3C1245B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24086D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26229D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3AEB854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7864D7E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4FBC5E7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{col6}{/header}</w:t>
            </w:r>
          </w:p>
        </w:tc>
      </w:tr>
      <w:tr w:rsidR="00B65F4B" w:rsidRPr="001317F1" w14:paraId="50984662" w14:textId="77777777" w:rsidTr="00CA6378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72166DA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466" w:type="dxa"/>
          </w:tcPr>
          <w:p w14:paraId="6179547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06AB41D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30A77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73A3D0D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6E9087D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39B785E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{col6}{/rows}</w:t>
            </w:r>
          </w:p>
        </w:tc>
      </w:tr>
    </w:tbl>
    <w:p w14:paraId="7CD0ED2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{/is7Col}{#is8Col}</w:t>
      </w:r>
    </w:p>
    <w:tbl>
      <w:tblPr>
        <w:tblStyle w:val="HPETable"/>
        <w:tblW w:w="10401" w:type="dxa"/>
        <w:tblLook w:val="04A0" w:firstRow="1" w:lastRow="0" w:firstColumn="1" w:lastColumn="0" w:noHBand="0" w:noVBand="1"/>
      </w:tblPr>
      <w:tblGrid>
        <w:gridCol w:w="1417"/>
        <w:gridCol w:w="1264"/>
        <w:gridCol w:w="1101"/>
        <w:gridCol w:w="1319"/>
        <w:gridCol w:w="1311"/>
        <w:gridCol w:w="1311"/>
        <w:gridCol w:w="1311"/>
        <w:gridCol w:w="1367"/>
      </w:tblGrid>
      <w:tr w:rsidR="00B65F4B" w:rsidRPr="001317F1" w14:paraId="41A883B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627AD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277" w:type="dxa"/>
          </w:tcPr>
          <w:p w14:paraId="6B3596A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01E14C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3B52D13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7331D06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5914D59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0F52B12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726256C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{col7}{/header}</w:t>
            </w:r>
          </w:p>
        </w:tc>
      </w:tr>
      <w:tr w:rsidR="00B65F4B" w:rsidRPr="001317F1" w14:paraId="698E23AA" w14:textId="77777777" w:rsidTr="00CA637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8D2A2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277" w:type="dxa"/>
          </w:tcPr>
          <w:p w14:paraId="43C34F4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36C607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6627151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04614C0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23AF85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1F925CB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4CFB8E4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{col7}{/rows}</w:t>
            </w:r>
          </w:p>
        </w:tc>
      </w:tr>
    </w:tbl>
    <w:p w14:paraId="0CFB23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{/is8Col}{#is9Col}</w:t>
      </w:r>
    </w:p>
    <w:tbl>
      <w:tblPr>
        <w:tblStyle w:val="HPETable"/>
        <w:tblW w:w="10422" w:type="dxa"/>
        <w:tblLook w:val="04A0" w:firstRow="1" w:lastRow="0" w:firstColumn="1" w:lastColumn="0" w:noHBand="0" w:noVBand="1"/>
      </w:tblPr>
      <w:tblGrid>
        <w:gridCol w:w="1417"/>
        <w:gridCol w:w="1074"/>
        <w:gridCol w:w="943"/>
        <w:gridCol w:w="1120"/>
        <w:gridCol w:w="1114"/>
        <w:gridCol w:w="1114"/>
        <w:gridCol w:w="1114"/>
        <w:gridCol w:w="1159"/>
        <w:gridCol w:w="1367"/>
      </w:tblGrid>
      <w:tr w:rsidR="00B65F4B" w:rsidRPr="001317F1" w14:paraId="0938C3F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99B15A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119" w:type="dxa"/>
          </w:tcPr>
          <w:p w14:paraId="6D9B39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76EC8CE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6BE7080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192C141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4B0A9F1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718580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298C99F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11FBF0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{col8}{/header}</w:t>
            </w:r>
          </w:p>
        </w:tc>
      </w:tr>
      <w:tr w:rsidR="00B65F4B" w:rsidRPr="001317F1" w14:paraId="56591838" w14:textId="77777777" w:rsidTr="00CA637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1C28C4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119" w:type="dxa"/>
          </w:tcPr>
          <w:p w14:paraId="7F8B9C4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29F7945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1A02457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642EBB3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6FD2266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6C17C7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67517A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3BC6D7F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{col8}{/rows}</w:t>
            </w:r>
          </w:p>
        </w:tc>
      </w:tr>
    </w:tbl>
    <w:p w14:paraId="3302FA3B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{/is9Col}{#is10Col}</w:t>
      </w:r>
    </w:p>
    <w:tbl>
      <w:tblPr>
        <w:tblStyle w:val="HPETable"/>
        <w:tblW w:w="10377" w:type="dxa"/>
        <w:tblLook w:val="04A0" w:firstRow="1" w:lastRow="0" w:firstColumn="1" w:lastColumn="0" w:noHBand="0" w:noVBand="1"/>
      </w:tblPr>
      <w:tblGrid>
        <w:gridCol w:w="1417"/>
        <w:gridCol w:w="879"/>
        <w:gridCol w:w="783"/>
        <w:gridCol w:w="913"/>
        <w:gridCol w:w="908"/>
        <w:gridCol w:w="908"/>
        <w:gridCol w:w="908"/>
        <w:gridCol w:w="1147"/>
        <w:gridCol w:w="1147"/>
        <w:gridCol w:w="1367"/>
      </w:tblGrid>
      <w:tr w:rsidR="00B65F4B" w:rsidRPr="001317F1" w14:paraId="766C9625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44673C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911" w:type="dxa"/>
          </w:tcPr>
          <w:p w14:paraId="6DD3E0D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7466AD7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2219A2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4C6E3F4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3C7E7ED4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BD4646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7E1CB8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ECBF07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60D56A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{col9}{/header}</w:t>
            </w:r>
          </w:p>
        </w:tc>
      </w:tr>
      <w:tr w:rsidR="00B65F4B" w:rsidRPr="001317F1" w14:paraId="76CDDC36" w14:textId="77777777" w:rsidTr="00CA637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EC9003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911" w:type="dxa"/>
          </w:tcPr>
          <w:p w14:paraId="4019A0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3241B21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1D59442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0498E11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7800F7EA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833B8C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534586C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D509F9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0907442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{col9}{/rows}</w:t>
            </w:r>
          </w:p>
        </w:tc>
      </w:tr>
    </w:tbl>
    <w:p w14:paraId="5285FA3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{/is10Col}{#is11Col}</w:t>
      </w:r>
    </w:p>
    <w:tbl>
      <w:tblPr>
        <w:tblStyle w:val="HPETable"/>
        <w:tblW w:w="10385" w:type="dxa"/>
        <w:tblLook w:val="04A0" w:firstRow="1" w:lastRow="0" w:firstColumn="1" w:lastColumn="0" w:noHBand="0" w:noVBand="1"/>
      </w:tblPr>
      <w:tblGrid>
        <w:gridCol w:w="1417"/>
        <w:gridCol w:w="814"/>
        <w:gridCol w:w="730"/>
        <w:gridCol w:w="842"/>
        <w:gridCol w:w="838"/>
        <w:gridCol w:w="838"/>
        <w:gridCol w:w="838"/>
        <w:gridCol w:w="867"/>
        <w:gridCol w:w="867"/>
        <w:gridCol w:w="867"/>
        <w:gridCol w:w="1467"/>
      </w:tblGrid>
      <w:tr w:rsidR="00B65F4B" w:rsidRPr="001317F1" w14:paraId="7C49B164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78DD719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905" w:type="dxa"/>
          </w:tcPr>
          <w:p w14:paraId="625B84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6BFBAEC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316D4BD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4903EDB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36C2970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622918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5D90488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033ABA3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7F065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3236D30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{col10}{/header}</w:t>
            </w:r>
          </w:p>
        </w:tc>
      </w:tr>
      <w:tr w:rsidR="00B65F4B" w:rsidRPr="001317F1" w14:paraId="26169637" w14:textId="77777777" w:rsidTr="00CA6378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322735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905" w:type="dxa"/>
          </w:tcPr>
          <w:p w14:paraId="254E79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4EAA7AE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7D3AFA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5A9A1B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652A60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25B4540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120860F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667BD39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37704F9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6AAA65F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{col10}{/rows}</w:t>
            </w:r>
          </w:p>
        </w:tc>
      </w:tr>
    </w:tbl>
    <w:p w14:paraId="4B8D7B85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{/is11Col}{#is12Col}</w:t>
      </w:r>
    </w:p>
    <w:tbl>
      <w:tblPr>
        <w:tblStyle w:val="HPETable"/>
        <w:tblW w:w="10383" w:type="dxa"/>
        <w:tblLook w:val="04A0" w:firstRow="1" w:lastRow="0" w:firstColumn="1" w:lastColumn="0" w:noHBand="0" w:noVBand="1"/>
      </w:tblPr>
      <w:tblGrid>
        <w:gridCol w:w="1448"/>
        <w:gridCol w:w="692"/>
        <w:gridCol w:w="667"/>
        <w:gridCol w:w="705"/>
        <w:gridCol w:w="703"/>
        <w:gridCol w:w="703"/>
        <w:gridCol w:w="703"/>
        <w:gridCol w:w="717"/>
        <w:gridCol w:w="717"/>
        <w:gridCol w:w="860"/>
        <w:gridCol w:w="970"/>
        <w:gridCol w:w="1498"/>
      </w:tblGrid>
      <w:tr w:rsidR="00B65F4B" w:rsidRPr="001317F1" w14:paraId="3001217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0DC878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692" w:type="dxa"/>
          </w:tcPr>
          <w:p w14:paraId="5EBE092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3B71418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02EBD2A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2BFC244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0307D38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E4B44A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089492C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6CEE4C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0A2BB15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493FF50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5A903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{col11}{/header}</w:t>
            </w:r>
          </w:p>
        </w:tc>
      </w:tr>
      <w:tr w:rsidR="00B65F4B" w:rsidRPr="001317F1" w14:paraId="3CB93C49" w14:textId="77777777" w:rsidTr="00CA6378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366E51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692" w:type="dxa"/>
          </w:tcPr>
          <w:p w14:paraId="4148420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0C19510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4246F8A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37BECAF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2D7DD9A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0128BD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728AAFB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D83AA5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4F2AA18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31845ED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E361B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{col11}{/rows}</w:t>
            </w:r>
          </w:p>
        </w:tc>
      </w:tr>
    </w:tbl>
    <w:p w14:paraId="2A0D4069" w14:textId="2684A7AB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{/is12Col}{/isAttachment}{#isAttachment}{#is1Col}</w:t>
      </w:r>
    </w:p>
    <w:tbl>
      <w:tblPr>
        <w:tblStyle w:val="TableGrid2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3D4ECDC2" w14:textId="77777777" w:rsidTr="00CA6378">
        <w:trPr>
          <w:trHeight w:val="454"/>
        </w:trPr>
        <w:tc>
          <w:tcPr>
            <w:tcW w:w="10295" w:type="dxa"/>
            <w:vAlign w:val="center"/>
          </w:tcPr>
          <w:p w14:paraId="596CC85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{#header}{col0}{/header}</w:t>
            </w:r>
          </w:p>
        </w:tc>
      </w:tr>
    </w:tbl>
    <w:p w14:paraId="133853A3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TableGrid2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136E4847" w14:textId="77777777" w:rsidTr="00CA6378">
        <w:trPr>
          <w:trHeight w:val="410"/>
        </w:trPr>
        <w:tc>
          <w:tcPr>
            <w:tcW w:w="10307" w:type="dxa"/>
            <w:vAlign w:val="center"/>
          </w:tcPr>
          <w:p w14:paraId="72ED449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08D78E6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507EF19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{/is1Col}{#is2Col}</w:t>
      </w:r>
    </w:p>
    <w:tbl>
      <w:tblPr>
        <w:tblStyle w:val="TableGrid2"/>
        <w:tblW w:w="10304" w:type="dxa"/>
        <w:tblLook w:val="04A0" w:firstRow="1" w:lastRow="0" w:firstColumn="1" w:lastColumn="0" w:noHBand="0" w:noVBand="1"/>
      </w:tblPr>
      <w:tblGrid>
        <w:gridCol w:w="3145"/>
        <w:gridCol w:w="7159"/>
      </w:tblGrid>
      <w:tr w:rsidR="00B65F4B" w:rsidRPr="001317F1" w14:paraId="4A81E991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3107F8F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7159" w:type="dxa"/>
            <w:vAlign w:val="center"/>
          </w:tcPr>
          <w:p w14:paraId="19E6E8E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{col1}{/header}</w:t>
            </w:r>
          </w:p>
        </w:tc>
      </w:tr>
      <w:tr w:rsidR="00B65F4B" w:rsidRPr="001317F1" w14:paraId="7DC25B9B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74EA3E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7159" w:type="dxa"/>
            <w:vAlign w:val="center"/>
          </w:tcPr>
          <w:p w14:paraId="597F252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{col1}{/rows}</w:t>
            </w:r>
          </w:p>
        </w:tc>
      </w:tr>
    </w:tbl>
    <w:p w14:paraId="244139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{/is2Col}{#is3Col}</w:t>
      </w:r>
    </w:p>
    <w:tbl>
      <w:tblPr>
        <w:tblStyle w:val="TableGrid2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556393AC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755533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{#header}{col0}</w:t>
            </w:r>
          </w:p>
        </w:tc>
        <w:tc>
          <w:tcPr>
            <w:tcW w:w="3510" w:type="dxa"/>
            <w:vAlign w:val="center"/>
          </w:tcPr>
          <w:p w14:paraId="60A3485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731A5CB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{col2}{/header}</w:t>
            </w:r>
          </w:p>
        </w:tc>
      </w:tr>
      <w:tr w:rsidR="00B65F4B" w:rsidRPr="001317F1" w14:paraId="06586C35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68251A8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3510" w:type="dxa"/>
            <w:vAlign w:val="center"/>
          </w:tcPr>
          <w:p w14:paraId="7276A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4DA6780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{col2}{/rows}</w:t>
            </w:r>
          </w:p>
        </w:tc>
      </w:tr>
    </w:tbl>
    <w:p w14:paraId="093BECC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{/is3Col}{#is4Col}</w:t>
      </w:r>
    </w:p>
    <w:tbl>
      <w:tblPr>
        <w:tblStyle w:val="TableGrid2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254149EF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AF802C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520" w:type="dxa"/>
            <w:vAlign w:val="center"/>
          </w:tcPr>
          <w:p w14:paraId="778FA71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5D0A27E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9A976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{col3}{/header}</w:t>
            </w:r>
          </w:p>
        </w:tc>
      </w:tr>
      <w:tr w:rsidR="00B65F4B" w:rsidRPr="001317F1" w14:paraId="3AEBB2AE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4BE2D4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2520" w:type="dxa"/>
            <w:vAlign w:val="center"/>
          </w:tcPr>
          <w:p w14:paraId="1EDB62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61613E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AB4F36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{col3}{/rows}</w:t>
            </w:r>
          </w:p>
        </w:tc>
      </w:tr>
    </w:tbl>
    <w:p w14:paraId="7F32906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{/is4Col}{#is5Col}</w:t>
      </w:r>
    </w:p>
    <w:tbl>
      <w:tblPr>
        <w:tblStyle w:val="TableGrid2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44A962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51D9CAE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070" w:type="dxa"/>
            <w:vAlign w:val="center"/>
          </w:tcPr>
          <w:p w14:paraId="2B49EE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4E5E54A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13E3655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15B465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{col4}{/header}</w:t>
            </w:r>
          </w:p>
        </w:tc>
      </w:tr>
      <w:tr w:rsidR="00B65F4B" w:rsidRPr="001317F1" w14:paraId="5F60CD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3126B93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2070" w:type="dxa"/>
            <w:vAlign w:val="center"/>
          </w:tcPr>
          <w:p w14:paraId="359C97C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537664A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7FFF8A6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096E167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{col4}{/rows}</w:t>
            </w:r>
          </w:p>
        </w:tc>
      </w:tr>
    </w:tbl>
    <w:p w14:paraId="1FAAA5D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{/is5Col}{#is6Col}</w:t>
      </w:r>
    </w:p>
    <w:tbl>
      <w:tblPr>
        <w:tblStyle w:val="TableGrid2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1070FE38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70A9C33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716" w:type="dxa"/>
            <w:vAlign w:val="center"/>
          </w:tcPr>
          <w:p w14:paraId="3BB2C3B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540BEA5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682942A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1EDD11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6B7C08F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{col5}{/header}</w:t>
            </w:r>
          </w:p>
        </w:tc>
      </w:tr>
      <w:tr w:rsidR="00B65F4B" w:rsidRPr="001317F1" w14:paraId="5087DA67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59D5620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716" w:type="dxa"/>
            <w:vAlign w:val="center"/>
          </w:tcPr>
          <w:p w14:paraId="6A1E0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1DB46AA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2D6BAC0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6B481C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25E4AB2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{col5}{/rows}</w:t>
            </w:r>
          </w:p>
        </w:tc>
      </w:tr>
    </w:tbl>
    <w:p w14:paraId="06D28154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{/is6Col}{#is7Col}</w:t>
      </w:r>
    </w:p>
    <w:tbl>
      <w:tblPr>
        <w:tblStyle w:val="TableGrid2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5DC0AEA1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54B83A2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466" w:type="dxa"/>
            <w:vAlign w:val="center"/>
          </w:tcPr>
          <w:p w14:paraId="3A9C8ED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2320945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33E6A27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31F3B48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6D617E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50335E9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{col6}{/header}</w:t>
            </w:r>
          </w:p>
        </w:tc>
      </w:tr>
      <w:tr w:rsidR="00B65F4B" w:rsidRPr="001317F1" w14:paraId="0B26FAC5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43F846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466" w:type="dxa"/>
            <w:vAlign w:val="center"/>
          </w:tcPr>
          <w:p w14:paraId="26AD124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58A3B4C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1B5B98A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23FC0E6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17C0F6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60B7EDB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{col6}{/rows}</w:t>
            </w:r>
          </w:p>
        </w:tc>
      </w:tr>
    </w:tbl>
    <w:p w14:paraId="5440B168" w14:textId="77777777" w:rsidR="006B6F1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{/is7Col}{/isAttachment}{/isTable}{#isImage}</w:t>
      </w:r>
    </w:p>
    <w:p w14:paraId="1D31D43A" w14:textId="7A4D8757" w:rsidR="00C8660F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{%imageSrc}{/isImage}{/blocks}{/modules}{^hasModules}</w:t>
      </w:r>
    </w:p>
    <w:p w14:paraId="52EE8424" w14:textId="008FE90C" w:rsidR="00B65F4B" w:rsidRPr="001317F1" w:rsidRDefault="00B65F4B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No modules assigned to this section.{/hasModules}</w:t>
      </w:r>
    </w:p>
    <w:p w14:paraId="2CB95729" w14:textId="564F1D3F" w:rsidR="0069620D" w:rsidRPr="001317F1" w:rsidRDefault="00B65F4B" w:rsidP="00723D10">
      <w:pPr>
        <w:pStyle w:val="Heading1"/>
        <w:numPr>
          <w:ilvl w:val="0"/>
          <w:numId w:val="0"/>
        </w:numPr>
        <w:rPr>
          <w:rFonts w:ascii="Arial" w:hAnsi="Arial" w:cs="Arial"/>
        </w:rPr>
      </w:pPr>
      <w:bookmarkStart w:id="32" w:name="_Toc219402269"/>
      <w:bookmarkStart w:id="33" w:name="_Toc219402535"/>
      <w:bookmarkStart w:id="34" w:name="_Toc219417919"/>
      <w:r w:rsidRPr="001317F1">
        <w:rPr>
          <w:rFonts w:ascii="Arial" w:hAnsi="Arial" w:cs="Arial"/>
        </w:rPr>
        <w:t>{/sections}{^hasSections}No sections found.{/hasSections}</w:t>
      </w:r>
      <w:bookmarkEnd w:id="32"/>
      <w:bookmarkEnd w:id="33"/>
      <w:bookmarkEnd w:id="34"/>
    </w:p>
    <w:sectPr w:rsidR="0069620D" w:rsidRPr="001317F1" w:rsidSect="0056477C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6" w:h="16838" w:code="9"/>
      <w:pgMar w:top="794" w:right="794" w:bottom="1021" w:left="794" w:header="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582B4" w14:textId="77777777" w:rsidR="005F1DFE" w:rsidRPr="00731C6A" w:rsidRDefault="005F1DFE" w:rsidP="00960785">
      <w:r w:rsidRPr="00731C6A">
        <w:separator/>
      </w:r>
    </w:p>
    <w:p w14:paraId="32D40450" w14:textId="77777777" w:rsidR="005F1DFE" w:rsidRPr="00731C6A" w:rsidRDefault="005F1DFE"/>
    <w:p w14:paraId="0AB65180" w14:textId="77777777" w:rsidR="005F1DFE" w:rsidRPr="00731C6A" w:rsidRDefault="005F1DFE"/>
  </w:endnote>
  <w:endnote w:type="continuationSeparator" w:id="0">
    <w:p w14:paraId="21CF4DA0" w14:textId="77777777" w:rsidR="005F1DFE" w:rsidRPr="00731C6A" w:rsidRDefault="005F1DFE" w:rsidP="00960785">
      <w:r w:rsidRPr="00731C6A">
        <w:continuationSeparator/>
      </w:r>
    </w:p>
    <w:p w14:paraId="28E1BBF5" w14:textId="77777777" w:rsidR="005F1DFE" w:rsidRPr="00731C6A" w:rsidRDefault="005F1DFE"/>
    <w:p w14:paraId="76F46EC2" w14:textId="77777777" w:rsidR="005F1DFE" w:rsidRPr="00731C6A" w:rsidRDefault="005F1D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PE Graphik Light">
    <w:altName w:val="Calibri"/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E Graphik Medium">
    <w:altName w:val="Calibri"/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Graphik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icHPE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MetricHPE Light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MetricHPE Semibold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HPE Graphik Semibold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Simple Light">
    <w:panose1 w:val="00000000000000000000"/>
    <w:charset w:val="00"/>
    <w:family w:val="modern"/>
    <w:notTrueType/>
    <w:pitch w:val="fixed"/>
    <w:sig w:usb0="A00000FF" w:usb1="5000204A" w:usb2="00000000" w:usb3="00000000" w:csb0="00000093" w:csb1="00000000"/>
  </w:font>
  <w:font w:name="HPE Simple">
    <w:panose1 w:val="00000000000000000000"/>
    <w:charset w:val="00"/>
    <w:family w:val="modern"/>
    <w:notTrueType/>
    <w:pitch w:val="fixed"/>
    <w:sig w:usb0="A00000F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P Simplified">
    <w:altName w:val="Franklin Gothic Demi Cond"/>
    <w:charset w:val="00"/>
    <w:family w:val="swiss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6F4D" w14:textId="066631F0" w:rsidR="00BB22DF" w:rsidRPr="00A75094" w:rsidRDefault="00A75094" w:rsidP="0042347A">
    <w:pPr>
      <w:pStyle w:val="CoverDisclosure"/>
      <w:tabs>
        <w:tab w:val="left" w:pos="2094"/>
        <w:tab w:val="center" w:pos="5159"/>
      </w:tabs>
      <w:ind w:left="2160"/>
      <w:rPr>
        <w:rFonts w:ascii="Arial" w:hAnsi="Arial"/>
      </w:rPr>
    </w:pPr>
    <w:r>
      <w:rPr>
        <w:rFonts w:ascii="Arial" w:hAnsi="Arial"/>
      </w:rPr>
      <w:t>{</w:t>
    </w:r>
    <w:r w:rsidRPr="004D5323">
      <w:rPr>
        <w:rFonts w:ascii="Arial" w:hAnsi="Arial"/>
      </w:rPr>
      <w:t>statementHeader</w:t>
    </w:r>
    <w:r>
      <w:rPr>
        <w:rFonts w:ascii="Arial" w:hAnsi="Arial"/>
      </w:rPr>
      <w:t>}</w:t>
    </w:r>
    <w:r>
      <w:rPr>
        <w:rFonts w:ascii="Arial" w:hAnsi="Arial"/>
      </w:rPr>
      <w:br/>
    </w:r>
    <w:r w:rsidRPr="0071266A">
      <w:rPr>
        <w:rFonts w:ascii="Arial" w:hAnsi="Arial"/>
      </w:rPr>
      <w:t xml:space="preserve">Confidential </w:t>
    </w:r>
    <w:r>
      <w:rPr>
        <w:rFonts w:ascii="Arial" w:hAnsi="Arial"/>
      </w:rPr>
      <w:t xml:space="preserve">| Authorized  </w:t>
    </w:r>
    <w:sdt>
      <w:sdtPr>
        <w:id w:val="-14019040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477C">
          <w:t xml:space="preserve"> </w:t>
        </w:r>
        <w:r w:rsidR="00AE1B35">
          <w:fldChar w:fldCharType="begin"/>
        </w:r>
        <w:r w:rsidR="00AE1B35">
          <w:instrText xml:space="preserve"> PAGE   \* MERGEFORMAT </w:instrText>
        </w:r>
        <w:r w:rsidR="00AE1B35">
          <w:fldChar w:fldCharType="separate"/>
        </w:r>
        <w:r w:rsidR="00AE1B35">
          <w:rPr>
            <w:noProof/>
          </w:rPr>
          <w:t>2</w:t>
        </w:r>
        <w:r w:rsidR="00AE1B35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0AB7" w14:textId="77777777" w:rsidR="005F1DFE" w:rsidRPr="00731C6A" w:rsidRDefault="005F1DFE" w:rsidP="00960785">
      <w:r w:rsidRPr="00731C6A">
        <w:separator/>
      </w:r>
    </w:p>
  </w:footnote>
  <w:footnote w:type="continuationSeparator" w:id="0">
    <w:p w14:paraId="7F39C1B8" w14:textId="77777777" w:rsidR="005F1DFE" w:rsidRPr="00731C6A" w:rsidRDefault="005F1DFE" w:rsidP="00960785">
      <w:r w:rsidRPr="00731C6A">
        <w:continuationSeparator/>
      </w:r>
    </w:p>
    <w:p w14:paraId="65C9B4D7" w14:textId="77777777" w:rsidR="005F1DFE" w:rsidRPr="00731C6A" w:rsidRDefault="005F1DFE"/>
    <w:p w14:paraId="062B85D5" w14:textId="77777777" w:rsidR="005F1DFE" w:rsidRPr="00731C6A" w:rsidRDefault="005F1D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A42A" w14:textId="05081AEC" w:rsidR="00866944" w:rsidRPr="00731C6A" w:rsidRDefault="00866944" w:rsidP="0035437F">
    <w:pPr>
      <w:pStyle w:val="Header"/>
    </w:pPr>
  </w:p>
  <w:p w14:paraId="3FBBB3DA" w14:textId="77777777" w:rsidR="008D1AD0" w:rsidRPr="0071266A" w:rsidRDefault="008D1AD0">
    <w:pPr>
      <w:rPr>
        <w:rFonts w:ascii="Arial" w:hAnsi="Arial"/>
      </w:rPr>
    </w:pPr>
  </w:p>
  <w:p w14:paraId="1EEF8ECF" w14:textId="77777777" w:rsidR="000F0C68" w:rsidRPr="0071266A" w:rsidRDefault="000F0C68">
    <w:pPr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141" w14:textId="22FD8C34" w:rsidR="00581AB7" w:rsidRPr="00731C6A" w:rsidRDefault="00581AB7" w:rsidP="00C87DF7">
    <w:pPr>
      <w:pStyle w:val="Header"/>
      <w:numPr>
        <w:ilvl w:val="0"/>
        <w:numId w:val="0"/>
      </w:numPr>
      <w:ind w:left="43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9AA9" w14:textId="77BC11E9" w:rsidR="0024528F" w:rsidRPr="0071266A" w:rsidRDefault="00B16DD9" w:rsidP="0024528F">
    <w:pPr>
      <w:tabs>
        <w:tab w:val="right" w:pos="10800"/>
      </w:tabs>
      <w:rPr>
        <w:rFonts w:ascii="Arial" w:hAnsi="Arial"/>
      </w:rPr>
    </w:pPr>
    <w:bookmarkStart w:id="35" w:name="_Hlk110724510"/>
    <w:r w:rsidRPr="0071266A">
      <w:rPr>
        <w:rStyle w:val="HPESemibold"/>
        <w:rFonts w:ascii="Arial" w:hAnsi="Arial"/>
      </w:rPr>
      <w:tab/>
    </w:r>
    <w:bookmarkEnd w:id="35"/>
  </w:p>
  <w:p w14:paraId="2D9422C2" w14:textId="77777777" w:rsidR="00866944" w:rsidRPr="0071266A" w:rsidRDefault="00866944" w:rsidP="00793B3E">
    <w:pPr>
      <w:tabs>
        <w:tab w:val="right" w:pos="10800"/>
      </w:tabs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E7BC2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2" w15:restartNumberingAfterBreak="0">
    <w:nsid w:val="4F041BC3"/>
    <w:multiLevelType w:val="multilevel"/>
    <w:tmpl w:val="D5221EE8"/>
    <w:styleLink w:val="HPEBulletList"/>
    <w:lvl w:ilvl="0">
      <w:start w:val="1"/>
      <w:numFmt w:val="bullet"/>
      <w:lvlText w:val="—"/>
      <w:lvlJc w:val="left"/>
      <w:pPr>
        <w:ind w:left="216" w:hanging="216"/>
      </w:pPr>
      <w:rPr>
        <w:rFonts w:ascii="HPE Graphik Light" w:hAnsi="HPE Graphik Light" w:hint="default"/>
        <w:b w:val="0"/>
        <w:i w:val="0"/>
        <w:sz w:val="18"/>
      </w:rPr>
    </w:lvl>
    <w:lvl w:ilvl="1">
      <w:start w:val="1"/>
      <w:numFmt w:val="bullet"/>
      <w:lvlText w:val=""/>
      <w:lvlJc w:val="left"/>
      <w:pPr>
        <w:ind w:left="432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°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&gt;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&gt;"/>
      <w:lvlJc w:val="left"/>
      <w:pPr>
        <w:ind w:left="1080" w:hanging="144"/>
      </w:pPr>
      <w:rPr>
        <w:rFonts w:ascii="Calibri" w:hAnsi="Calibri" w:hint="default"/>
        <w:color w:val="auto"/>
      </w:rPr>
    </w:lvl>
    <w:lvl w:ilvl="5">
      <w:start w:val="1"/>
      <w:numFmt w:val="bullet"/>
      <w:lvlText w:val="&gt;"/>
      <w:lvlJc w:val="left"/>
      <w:pPr>
        <w:ind w:left="1296" w:hanging="216"/>
      </w:pPr>
      <w:rPr>
        <w:rFonts w:ascii="Calibri" w:hAnsi="Calibri" w:hint="default"/>
        <w:color w:val="auto"/>
      </w:rPr>
    </w:lvl>
    <w:lvl w:ilvl="6">
      <w:start w:val="1"/>
      <w:numFmt w:val="bullet"/>
      <w:lvlText w:val="&gt;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&gt;"/>
      <w:lvlJc w:val="left"/>
      <w:pPr>
        <w:ind w:left="1728" w:hanging="144"/>
      </w:pPr>
      <w:rPr>
        <w:rFonts w:ascii="Calibri" w:hAnsi="Calibri" w:hint="default"/>
        <w:color w:val="auto"/>
      </w:rPr>
    </w:lvl>
    <w:lvl w:ilvl="8">
      <w:start w:val="1"/>
      <w:numFmt w:val="bullet"/>
      <w:lvlText w:val="&gt;"/>
      <w:lvlJc w:val="left"/>
      <w:pPr>
        <w:ind w:left="1944" w:hanging="216"/>
      </w:pPr>
      <w:rPr>
        <w:rFonts w:ascii="Calibri" w:hAnsi="Calibri" w:hint="default"/>
        <w:color w:val="auto"/>
      </w:rPr>
    </w:lvl>
  </w:abstractNum>
  <w:abstractNum w:abstractNumId="3" w15:restartNumberingAfterBreak="0">
    <w:nsid w:val="703C7DDE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num w:numId="1" w16cid:durableId="1241872392">
    <w:abstractNumId w:val="3"/>
  </w:num>
  <w:num w:numId="2" w16cid:durableId="870267050">
    <w:abstractNumId w:val="1"/>
  </w:num>
  <w:num w:numId="3" w16cid:durableId="1116101072">
    <w:abstractNumId w:val="2"/>
  </w:num>
  <w:num w:numId="4" w16cid:durableId="136486305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0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72"/>
    <w:rsid w:val="0000077F"/>
    <w:rsid w:val="000008AD"/>
    <w:rsid w:val="00000965"/>
    <w:rsid w:val="000015E3"/>
    <w:rsid w:val="00001CA9"/>
    <w:rsid w:val="000024AE"/>
    <w:rsid w:val="000030D0"/>
    <w:rsid w:val="000041DA"/>
    <w:rsid w:val="0000462A"/>
    <w:rsid w:val="00005EA7"/>
    <w:rsid w:val="00007FFC"/>
    <w:rsid w:val="00011648"/>
    <w:rsid w:val="00011CCF"/>
    <w:rsid w:val="00012C59"/>
    <w:rsid w:val="00013201"/>
    <w:rsid w:val="000140C5"/>
    <w:rsid w:val="000143CF"/>
    <w:rsid w:val="00014D13"/>
    <w:rsid w:val="00015F9B"/>
    <w:rsid w:val="00016392"/>
    <w:rsid w:val="00017B75"/>
    <w:rsid w:val="000206A8"/>
    <w:rsid w:val="00020DF0"/>
    <w:rsid w:val="00021237"/>
    <w:rsid w:val="0002211C"/>
    <w:rsid w:val="000221A7"/>
    <w:rsid w:val="00022E0A"/>
    <w:rsid w:val="000236F9"/>
    <w:rsid w:val="00023A5F"/>
    <w:rsid w:val="000247D0"/>
    <w:rsid w:val="000256D1"/>
    <w:rsid w:val="00025A5A"/>
    <w:rsid w:val="00026596"/>
    <w:rsid w:val="00030EF6"/>
    <w:rsid w:val="000315C5"/>
    <w:rsid w:val="0003209C"/>
    <w:rsid w:val="00033A0C"/>
    <w:rsid w:val="0003472B"/>
    <w:rsid w:val="000353DF"/>
    <w:rsid w:val="00036024"/>
    <w:rsid w:val="000400DF"/>
    <w:rsid w:val="00040281"/>
    <w:rsid w:val="000415F7"/>
    <w:rsid w:val="00043244"/>
    <w:rsid w:val="00043294"/>
    <w:rsid w:val="00043D61"/>
    <w:rsid w:val="00043F75"/>
    <w:rsid w:val="00044C05"/>
    <w:rsid w:val="00044C92"/>
    <w:rsid w:val="000456B5"/>
    <w:rsid w:val="0004612C"/>
    <w:rsid w:val="000461E9"/>
    <w:rsid w:val="000466AC"/>
    <w:rsid w:val="0004704E"/>
    <w:rsid w:val="0005010B"/>
    <w:rsid w:val="0005210F"/>
    <w:rsid w:val="0005396E"/>
    <w:rsid w:val="00053DE8"/>
    <w:rsid w:val="00053E33"/>
    <w:rsid w:val="0005543A"/>
    <w:rsid w:val="0005557A"/>
    <w:rsid w:val="00055822"/>
    <w:rsid w:val="00056168"/>
    <w:rsid w:val="00056390"/>
    <w:rsid w:val="0005709A"/>
    <w:rsid w:val="0005730E"/>
    <w:rsid w:val="00057672"/>
    <w:rsid w:val="00057760"/>
    <w:rsid w:val="00060BAA"/>
    <w:rsid w:val="00061E75"/>
    <w:rsid w:val="00062054"/>
    <w:rsid w:val="00063559"/>
    <w:rsid w:val="000635E4"/>
    <w:rsid w:val="000660E2"/>
    <w:rsid w:val="000667AB"/>
    <w:rsid w:val="00067508"/>
    <w:rsid w:val="00067772"/>
    <w:rsid w:val="0007089E"/>
    <w:rsid w:val="00071BD7"/>
    <w:rsid w:val="00072283"/>
    <w:rsid w:val="00073997"/>
    <w:rsid w:val="00073BA5"/>
    <w:rsid w:val="0007483F"/>
    <w:rsid w:val="0007623D"/>
    <w:rsid w:val="00077DD3"/>
    <w:rsid w:val="000815E2"/>
    <w:rsid w:val="00082498"/>
    <w:rsid w:val="00082561"/>
    <w:rsid w:val="00083B34"/>
    <w:rsid w:val="00083EEC"/>
    <w:rsid w:val="000850A1"/>
    <w:rsid w:val="000861E7"/>
    <w:rsid w:val="000871F4"/>
    <w:rsid w:val="000876BD"/>
    <w:rsid w:val="00087BFD"/>
    <w:rsid w:val="00087E00"/>
    <w:rsid w:val="0009062E"/>
    <w:rsid w:val="00093378"/>
    <w:rsid w:val="00095AA6"/>
    <w:rsid w:val="00095ACD"/>
    <w:rsid w:val="000965EC"/>
    <w:rsid w:val="0009665A"/>
    <w:rsid w:val="00096D1A"/>
    <w:rsid w:val="00097241"/>
    <w:rsid w:val="00097D29"/>
    <w:rsid w:val="000A08F7"/>
    <w:rsid w:val="000A103C"/>
    <w:rsid w:val="000A1143"/>
    <w:rsid w:val="000A1C6B"/>
    <w:rsid w:val="000A1EB0"/>
    <w:rsid w:val="000A268E"/>
    <w:rsid w:val="000A28E0"/>
    <w:rsid w:val="000A79D0"/>
    <w:rsid w:val="000A7F0E"/>
    <w:rsid w:val="000A7F17"/>
    <w:rsid w:val="000B033C"/>
    <w:rsid w:val="000B11E9"/>
    <w:rsid w:val="000B2019"/>
    <w:rsid w:val="000B24D5"/>
    <w:rsid w:val="000B33FA"/>
    <w:rsid w:val="000B39F6"/>
    <w:rsid w:val="000B4AF8"/>
    <w:rsid w:val="000B5237"/>
    <w:rsid w:val="000B5F36"/>
    <w:rsid w:val="000B62E2"/>
    <w:rsid w:val="000B68C2"/>
    <w:rsid w:val="000B68EB"/>
    <w:rsid w:val="000C01CC"/>
    <w:rsid w:val="000C1FEA"/>
    <w:rsid w:val="000C3BC7"/>
    <w:rsid w:val="000C4921"/>
    <w:rsid w:val="000C4C6F"/>
    <w:rsid w:val="000C538B"/>
    <w:rsid w:val="000C65BF"/>
    <w:rsid w:val="000C6E45"/>
    <w:rsid w:val="000D025C"/>
    <w:rsid w:val="000D0B27"/>
    <w:rsid w:val="000D1670"/>
    <w:rsid w:val="000D1698"/>
    <w:rsid w:val="000D1DCC"/>
    <w:rsid w:val="000D29AB"/>
    <w:rsid w:val="000D2D57"/>
    <w:rsid w:val="000D2D70"/>
    <w:rsid w:val="000D3322"/>
    <w:rsid w:val="000D3901"/>
    <w:rsid w:val="000D3FF8"/>
    <w:rsid w:val="000D44E7"/>
    <w:rsid w:val="000D7D39"/>
    <w:rsid w:val="000D7EB8"/>
    <w:rsid w:val="000D7F98"/>
    <w:rsid w:val="000E0135"/>
    <w:rsid w:val="000E11F8"/>
    <w:rsid w:val="000E23BD"/>
    <w:rsid w:val="000E2726"/>
    <w:rsid w:val="000E3114"/>
    <w:rsid w:val="000E3303"/>
    <w:rsid w:val="000E4AE4"/>
    <w:rsid w:val="000E5361"/>
    <w:rsid w:val="000E541B"/>
    <w:rsid w:val="000E601B"/>
    <w:rsid w:val="000F0C68"/>
    <w:rsid w:val="000F0F11"/>
    <w:rsid w:val="000F101F"/>
    <w:rsid w:val="000F1F8B"/>
    <w:rsid w:val="000F2B3E"/>
    <w:rsid w:val="000F341D"/>
    <w:rsid w:val="000F431C"/>
    <w:rsid w:val="000F431E"/>
    <w:rsid w:val="000F4AAC"/>
    <w:rsid w:val="000F5542"/>
    <w:rsid w:val="000F63BE"/>
    <w:rsid w:val="000F65FF"/>
    <w:rsid w:val="000F6949"/>
    <w:rsid w:val="000F6D57"/>
    <w:rsid w:val="000F6E11"/>
    <w:rsid w:val="00100223"/>
    <w:rsid w:val="00100524"/>
    <w:rsid w:val="001005AB"/>
    <w:rsid w:val="00101B27"/>
    <w:rsid w:val="00101D8B"/>
    <w:rsid w:val="001020F7"/>
    <w:rsid w:val="0010271D"/>
    <w:rsid w:val="0010272E"/>
    <w:rsid w:val="00102A2F"/>
    <w:rsid w:val="00102D2E"/>
    <w:rsid w:val="00102DEC"/>
    <w:rsid w:val="00102FC1"/>
    <w:rsid w:val="00103BBD"/>
    <w:rsid w:val="00103F4C"/>
    <w:rsid w:val="001048CF"/>
    <w:rsid w:val="001051D4"/>
    <w:rsid w:val="00105287"/>
    <w:rsid w:val="0010654A"/>
    <w:rsid w:val="00106744"/>
    <w:rsid w:val="00107209"/>
    <w:rsid w:val="001078FD"/>
    <w:rsid w:val="00111213"/>
    <w:rsid w:val="00111A15"/>
    <w:rsid w:val="00111A21"/>
    <w:rsid w:val="00111FCB"/>
    <w:rsid w:val="001127BB"/>
    <w:rsid w:val="00113152"/>
    <w:rsid w:val="00115CBC"/>
    <w:rsid w:val="001166FF"/>
    <w:rsid w:val="0011758B"/>
    <w:rsid w:val="00117A4D"/>
    <w:rsid w:val="0012184E"/>
    <w:rsid w:val="001231CE"/>
    <w:rsid w:val="00123797"/>
    <w:rsid w:val="00123A70"/>
    <w:rsid w:val="00124D1B"/>
    <w:rsid w:val="00127C35"/>
    <w:rsid w:val="001301DF"/>
    <w:rsid w:val="001304F2"/>
    <w:rsid w:val="00130677"/>
    <w:rsid w:val="00130E46"/>
    <w:rsid w:val="00131545"/>
    <w:rsid w:val="001317F1"/>
    <w:rsid w:val="00132377"/>
    <w:rsid w:val="00133405"/>
    <w:rsid w:val="00133961"/>
    <w:rsid w:val="00135CB8"/>
    <w:rsid w:val="00135EAF"/>
    <w:rsid w:val="0013646A"/>
    <w:rsid w:val="00136728"/>
    <w:rsid w:val="00136A5B"/>
    <w:rsid w:val="00136C11"/>
    <w:rsid w:val="00140296"/>
    <w:rsid w:val="001421F4"/>
    <w:rsid w:val="001424AA"/>
    <w:rsid w:val="0014361E"/>
    <w:rsid w:val="00143E06"/>
    <w:rsid w:val="0014491E"/>
    <w:rsid w:val="00144D34"/>
    <w:rsid w:val="00144DA8"/>
    <w:rsid w:val="00144FFA"/>
    <w:rsid w:val="00145804"/>
    <w:rsid w:val="00146591"/>
    <w:rsid w:val="00147836"/>
    <w:rsid w:val="0015042F"/>
    <w:rsid w:val="00151413"/>
    <w:rsid w:val="00151D52"/>
    <w:rsid w:val="00153A61"/>
    <w:rsid w:val="00153B0D"/>
    <w:rsid w:val="0015451B"/>
    <w:rsid w:val="001546D0"/>
    <w:rsid w:val="0015508D"/>
    <w:rsid w:val="00156BFC"/>
    <w:rsid w:val="00157150"/>
    <w:rsid w:val="00160521"/>
    <w:rsid w:val="0016070E"/>
    <w:rsid w:val="00160773"/>
    <w:rsid w:val="00160DFC"/>
    <w:rsid w:val="00161A0F"/>
    <w:rsid w:val="00161A5B"/>
    <w:rsid w:val="001624CE"/>
    <w:rsid w:val="001637E0"/>
    <w:rsid w:val="00163FB6"/>
    <w:rsid w:val="00164858"/>
    <w:rsid w:val="00164C5A"/>
    <w:rsid w:val="0016568A"/>
    <w:rsid w:val="001665D5"/>
    <w:rsid w:val="00166920"/>
    <w:rsid w:val="00170554"/>
    <w:rsid w:val="00170684"/>
    <w:rsid w:val="00170B73"/>
    <w:rsid w:val="00170DC7"/>
    <w:rsid w:val="00171077"/>
    <w:rsid w:val="00172060"/>
    <w:rsid w:val="00172685"/>
    <w:rsid w:val="00172BE8"/>
    <w:rsid w:val="00172F1F"/>
    <w:rsid w:val="0017466A"/>
    <w:rsid w:val="00174DAC"/>
    <w:rsid w:val="00176C32"/>
    <w:rsid w:val="001772C0"/>
    <w:rsid w:val="001779D5"/>
    <w:rsid w:val="00177DDD"/>
    <w:rsid w:val="0018026F"/>
    <w:rsid w:val="001804E4"/>
    <w:rsid w:val="00181A35"/>
    <w:rsid w:val="001832D0"/>
    <w:rsid w:val="0018382E"/>
    <w:rsid w:val="00183CDF"/>
    <w:rsid w:val="001847D8"/>
    <w:rsid w:val="00184A23"/>
    <w:rsid w:val="0018564A"/>
    <w:rsid w:val="00185F62"/>
    <w:rsid w:val="001865AA"/>
    <w:rsid w:val="001872A6"/>
    <w:rsid w:val="00187A58"/>
    <w:rsid w:val="00190B36"/>
    <w:rsid w:val="00190B70"/>
    <w:rsid w:val="00190EC3"/>
    <w:rsid w:val="001917AE"/>
    <w:rsid w:val="001928AC"/>
    <w:rsid w:val="0019362E"/>
    <w:rsid w:val="00194573"/>
    <w:rsid w:val="00194919"/>
    <w:rsid w:val="00196D8D"/>
    <w:rsid w:val="001974D1"/>
    <w:rsid w:val="001A0135"/>
    <w:rsid w:val="001A0228"/>
    <w:rsid w:val="001A0C7D"/>
    <w:rsid w:val="001A5792"/>
    <w:rsid w:val="001A6A71"/>
    <w:rsid w:val="001B0089"/>
    <w:rsid w:val="001B06F9"/>
    <w:rsid w:val="001B1565"/>
    <w:rsid w:val="001B1E93"/>
    <w:rsid w:val="001B3FC0"/>
    <w:rsid w:val="001B4956"/>
    <w:rsid w:val="001B49AF"/>
    <w:rsid w:val="001B4B9C"/>
    <w:rsid w:val="001B4E00"/>
    <w:rsid w:val="001B7172"/>
    <w:rsid w:val="001B738F"/>
    <w:rsid w:val="001B765B"/>
    <w:rsid w:val="001B776C"/>
    <w:rsid w:val="001B7A40"/>
    <w:rsid w:val="001C0C24"/>
    <w:rsid w:val="001C1057"/>
    <w:rsid w:val="001C1BAF"/>
    <w:rsid w:val="001C45CF"/>
    <w:rsid w:val="001C62E6"/>
    <w:rsid w:val="001C68F9"/>
    <w:rsid w:val="001C6B07"/>
    <w:rsid w:val="001D0D60"/>
    <w:rsid w:val="001D1196"/>
    <w:rsid w:val="001D2743"/>
    <w:rsid w:val="001D3562"/>
    <w:rsid w:val="001D3722"/>
    <w:rsid w:val="001D3E33"/>
    <w:rsid w:val="001D478C"/>
    <w:rsid w:val="001D49A8"/>
    <w:rsid w:val="001D6862"/>
    <w:rsid w:val="001D7609"/>
    <w:rsid w:val="001D79A1"/>
    <w:rsid w:val="001E06C3"/>
    <w:rsid w:val="001E1CE1"/>
    <w:rsid w:val="001E1EDF"/>
    <w:rsid w:val="001E2D54"/>
    <w:rsid w:val="001E5019"/>
    <w:rsid w:val="001E541D"/>
    <w:rsid w:val="001E65F6"/>
    <w:rsid w:val="001E6BFD"/>
    <w:rsid w:val="001E75FB"/>
    <w:rsid w:val="001F0096"/>
    <w:rsid w:val="001F03C4"/>
    <w:rsid w:val="001F0571"/>
    <w:rsid w:val="001F1436"/>
    <w:rsid w:val="001F1C91"/>
    <w:rsid w:val="001F2070"/>
    <w:rsid w:val="001F3ED1"/>
    <w:rsid w:val="001F4885"/>
    <w:rsid w:val="001F4AB2"/>
    <w:rsid w:val="001F4AEE"/>
    <w:rsid w:val="001F4DE5"/>
    <w:rsid w:val="001F521F"/>
    <w:rsid w:val="001F7878"/>
    <w:rsid w:val="00200FA4"/>
    <w:rsid w:val="002014A5"/>
    <w:rsid w:val="00202F6F"/>
    <w:rsid w:val="0020365C"/>
    <w:rsid w:val="00204BC0"/>
    <w:rsid w:val="00205BC8"/>
    <w:rsid w:val="00205D8F"/>
    <w:rsid w:val="00211643"/>
    <w:rsid w:val="00212059"/>
    <w:rsid w:val="00212740"/>
    <w:rsid w:val="0021278B"/>
    <w:rsid w:val="00212881"/>
    <w:rsid w:val="00212D85"/>
    <w:rsid w:val="002149C1"/>
    <w:rsid w:val="00215C14"/>
    <w:rsid w:val="00216312"/>
    <w:rsid w:val="002168B8"/>
    <w:rsid w:val="00216A12"/>
    <w:rsid w:val="00216D5F"/>
    <w:rsid w:val="00221015"/>
    <w:rsid w:val="00221F7B"/>
    <w:rsid w:val="002220E2"/>
    <w:rsid w:val="00222324"/>
    <w:rsid w:val="002224F5"/>
    <w:rsid w:val="00222EC7"/>
    <w:rsid w:val="00224328"/>
    <w:rsid w:val="00224584"/>
    <w:rsid w:val="00224804"/>
    <w:rsid w:val="00225164"/>
    <w:rsid w:val="00225954"/>
    <w:rsid w:val="00225D93"/>
    <w:rsid w:val="002263E0"/>
    <w:rsid w:val="00230472"/>
    <w:rsid w:val="0023086F"/>
    <w:rsid w:val="0023184C"/>
    <w:rsid w:val="0023191F"/>
    <w:rsid w:val="002320E9"/>
    <w:rsid w:val="002321C4"/>
    <w:rsid w:val="0023375D"/>
    <w:rsid w:val="0023383B"/>
    <w:rsid w:val="002344D3"/>
    <w:rsid w:val="00234A7A"/>
    <w:rsid w:val="00234D32"/>
    <w:rsid w:val="00234D61"/>
    <w:rsid w:val="0023567C"/>
    <w:rsid w:val="00235823"/>
    <w:rsid w:val="002358C9"/>
    <w:rsid w:val="002360F8"/>
    <w:rsid w:val="00236759"/>
    <w:rsid w:val="002371FA"/>
    <w:rsid w:val="00241938"/>
    <w:rsid w:val="00243784"/>
    <w:rsid w:val="002446CE"/>
    <w:rsid w:val="0024528F"/>
    <w:rsid w:val="00245A70"/>
    <w:rsid w:val="00245DA8"/>
    <w:rsid w:val="00246680"/>
    <w:rsid w:val="00246A64"/>
    <w:rsid w:val="00250296"/>
    <w:rsid w:val="00251144"/>
    <w:rsid w:val="0025141E"/>
    <w:rsid w:val="00251B0B"/>
    <w:rsid w:val="002524AD"/>
    <w:rsid w:val="002532DD"/>
    <w:rsid w:val="0025485F"/>
    <w:rsid w:val="0025540E"/>
    <w:rsid w:val="002567FE"/>
    <w:rsid w:val="0025690C"/>
    <w:rsid w:val="00256AB2"/>
    <w:rsid w:val="0026090E"/>
    <w:rsid w:val="00260C8B"/>
    <w:rsid w:val="00262886"/>
    <w:rsid w:val="002639B3"/>
    <w:rsid w:val="002644E4"/>
    <w:rsid w:val="00264B2E"/>
    <w:rsid w:val="002655BD"/>
    <w:rsid w:val="002659EC"/>
    <w:rsid w:val="002672F4"/>
    <w:rsid w:val="002678B4"/>
    <w:rsid w:val="00267BF2"/>
    <w:rsid w:val="00270858"/>
    <w:rsid w:val="00270BDB"/>
    <w:rsid w:val="00272434"/>
    <w:rsid w:val="00272579"/>
    <w:rsid w:val="00273089"/>
    <w:rsid w:val="00274723"/>
    <w:rsid w:val="0027500A"/>
    <w:rsid w:val="00277744"/>
    <w:rsid w:val="00277796"/>
    <w:rsid w:val="00277F94"/>
    <w:rsid w:val="002808F9"/>
    <w:rsid w:val="00281C2E"/>
    <w:rsid w:val="002830EA"/>
    <w:rsid w:val="00283AE9"/>
    <w:rsid w:val="00286519"/>
    <w:rsid w:val="00286920"/>
    <w:rsid w:val="00286C30"/>
    <w:rsid w:val="002879E9"/>
    <w:rsid w:val="00287B71"/>
    <w:rsid w:val="00291124"/>
    <w:rsid w:val="00292CD2"/>
    <w:rsid w:val="002939CF"/>
    <w:rsid w:val="002952EC"/>
    <w:rsid w:val="00295599"/>
    <w:rsid w:val="00295A4E"/>
    <w:rsid w:val="00295E94"/>
    <w:rsid w:val="00295F2F"/>
    <w:rsid w:val="00295FA3"/>
    <w:rsid w:val="002964F7"/>
    <w:rsid w:val="00297C2B"/>
    <w:rsid w:val="00297DDF"/>
    <w:rsid w:val="002A0A43"/>
    <w:rsid w:val="002A1F48"/>
    <w:rsid w:val="002A335C"/>
    <w:rsid w:val="002A471D"/>
    <w:rsid w:val="002A554C"/>
    <w:rsid w:val="002A5577"/>
    <w:rsid w:val="002A59C2"/>
    <w:rsid w:val="002A5F6E"/>
    <w:rsid w:val="002B072A"/>
    <w:rsid w:val="002B1A1D"/>
    <w:rsid w:val="002B1F9B"/>
    <w:rsid w:val="002B25BA"/>
    <w:rsid w:val="002B26BB"/>
    <w:rsid w:val="002B3A1D"/>
    <w:rsid w:val="002B4C13"/>
    <w:rsid w:val="002B543B"/>
    <w:rsid w:val="002B5BE1"/>
    <w:rsid w:val="002B6759"/>
    <w:rsid w:val="002B6793"/>
    <w:rsid w:val="002B725C"/>
    <w:rsid w:val="002B7410"/>
    <w:rsid w:val="002B742F"/>
    <w:rsid w:val="002B75E6"/>
    <w:rsid w:val="002C1291"/>
    <w:rsid w:val="002C18ED"/>
    <w:rsid w:val="002C246B"/>
    <w:rsid w:val="002C2935"/>
    <w:rsid w:val="002C2C18"/>
    <w:rsid w:val="002C2D24"/>
    <w:rsid w:val="002C3D95"/>
    <w:rsid w:val="002C41A0"/>
    <w:rsid w:val="002C4B4C"/>
    <w:rsid w:val="002C4EC3"/>
    <w:rsid w:val="002C5172"/>
    <w:rsid w:val="002C6095"/>
    <w:rsid w:val="002C612D"/>
    <w:rsid w:val="002C7416"/>
    <w:rsid w:val="002D104C"/>
    <w:rsid w:val="002D2D9D"/>
    <w:rsid w:val="002D2DE3"/>
    <w:rsid w:val="002D35D8"/>
    <w:rsid w:val="002D3EB8"/>
    <w:rsid w:val="002D3FDC"/>
    <w:rsid w:val="002D4E91"/>
    <w:rsid w:val="002D5149"/>
    <w:rsid w:val="002D538D"/>
    <w:rsid w:val="002D5C1B"/>
    <w:rsid w:val="002D66FD"/>
    <w:rsid w:val="002E0307"/>
    <w:rsid w:val="002E0B11"/>
    <w:rsid w:val="002E1B46"/>
    <w:rsid w:val="002E1F17"/>
    <w:rsid w:val="002E23ED"/>
    <w:rsid w:val="002E2461"/>
    <w:rsid w:val="002E2AF3"/>
    <w:rsid w:val="002E32DD"/>
    <w:rsid w:val="002E59D9"/>
    <w:rsid w:val="002E625A"/>
    <w:rsid w:val="002E6575"/>
    <w:rsid w:val="002E6B42"/>
    <w:rsid w:val="002E6F27"/>
    <w:rsid w:val="002E74E3"/>
    <w:rsid w:val="002E7EAC"/>
    <w:rsid w:val="002F04BA"/>
    <w:rsid w:val="002F04F8"/>
    <w:rsid w:val="002F0C94"/>
    <w:rsid w:val="002F1230"/>
    <w:rsid w:val="002F1EDC"/>
    <w:rsid w:val="002F2377"/>
    <w:rsid w:val="002F30AC"/>
    <w:rsid w:val="002F3601"/>
    <w:rsid w:val="002F3798"/>
    <w:rsid w:val="002F575D"/>
    <w:rsid w:val="002F5F6E"/>
    <w:rsid w:val="002F7D8F"/>
    <w:rsid w:val="003002F5"/>
    <w:rsid w:val="00300CDE"/>
    <w:rsid w:val="00300E72"/>
    <w:rsid w:val="00302882"/>
    <w:rsid w:val="00304064"/>
    <w:rsid w:val="00304C22"/>
    <w:rsid w:val="00304F1E"/>
    <w:rsid w:val="00306C51"/>
    <w:rsid w:val="00306E99"/>
    <w:rsid w:val="00307CDF"/>
    <w:rsid w:val="00307EC7"/>
    <w:rsid w:val="00310B4F"/>
    <w:rsid w:val="00311F3C"/>
    <w:rsid w:val="00313299"/>
    <w:rsid w:val="00313B79"/>
    <w:rsid w:val="003140FA"/>
    <w:rsid w:val="003148EF"/>
    <w:rsid w:val="00314BB8"/>
    <w:rsid w:val="00315B00"/>
    <w:rsid w:val="00315CD6"/>
    <w:rsid w:val="00316B14"/>
    <w:rsid w:val="00316C78"/>
    <w:rsid w:val="003202B4"/>
    <w:rsid w:val="003205E5"/>
    <w:rsid w:val="00322035"/>
    <w:rsid w:val="00322CF6"/>
    <w:rsid w:val="00325158"/>
    <w:rsid w:val="0032576A"/>
    <w:rsid w:val="0033083D"/>
    <w:rsid w:val="003324B5"/>
    <w:rsid w:val="0033250B"/>
    <w:rsid w:val="00332C9C"/>
    <w:rsid w:val="00333162"/>
    <w:rsid w:val="00333B60"/>
    <w:rsid w:val="00334107"/>
    <w:rsid w:val="0033562B"/>
    <w:rsid w:val="0033605B"/>
    <w:rsid w:val="00336BEE"/>
    <w:rsid w:val="003374AA"/>
    <w:rsid w:val="00341A0B"/>
    <w:rsid w:val="00341F52"/>
    <w:rsid w:val="003420F5"/>
    <w:rsid w:val="00342407"/>
    <w:rsid w:val="00342582"/>
    <w:rsid w:val="00342A67"/>
    <w:rsid w:val="00342A7E"/>
    <w:rsid w:val="00343B13"/>
    <w:rsid w:val="00344E97"/>
    <w:rsid w:val="00345289"/>
    <w:rsid w:val="00345513"/>
    <w:rsid w:val="00346335"/>
    <w:rsid w:val="00346692"/>
    <w:rsid w:val="0034755F"/>
    <w:rsid w:val="0034761E"/>
    <w:rsid w:val="00347782"/>
    <w:rsid w:val="00347E0C"/>
    <w:rsid w:val="0035052A"/>
    <w:rsid w:val="00351C9F"/>
    <w:rsid w:val="003521E6"/>
    <w:rsid w:val="00353205"/>
    <w:rsid w:val="003540A0"/>
    <w:rsid w:val="0035437F"/>
    <w:rsid w:val="00354E73"/>
    <w:rsid w:val="0035557F"/>
    <w:rsid w:val="00355D44"/>
    <w:rsid w:val="003571C5"/>
    <w:rsid w:val="003614C3"/>
    <w:rsid w:val="003619BB"/>
    <w:rsid w:val="003620D6"/>
    <w:rsid w:val="00362C1A"/>
    <w:rsid w:val="00363640"/>
    <w:rsid w:val="00363CF9"/>
    <w:rsid w:val="00363D4B"/>
    <w:rsid w:val="00364747"/>
    <w:rsid w:val="0036496E"/>
    <w:rsid w:val="00365190"/>
    <w:rsid w:val="0036537D"/>
    <w:rsid w:val="00366F8A"/>
    <w:rsid w:val="0036787A"/>
    <w:rsid w:val="00367A0E"/>
    <w:rsid w:val="003707E1"/>
    <w:rsid w:val="00370C90"/>
    <w:rsid w:val="0037194A"/>
    <w:rsid w:val="00372C10"/>
    <w:rsid w:val="00372EF5"/>
    <w:rsid w:val="003732FA"/>
    <w:rsid w:val="0037435F"/>
    <w:rsid w:val="003747F2"/>
    <w:rsid w:val="00376641"/>
    <w:rsid w:val="00376865"/>
    <w:rsid w:val="00376E30"/>
    <w:rsid w:val="0038037F"/>
    <w:rsid w:val="00380980"/>
    <w:rsid w:val="003809DD"/>
    <w:rsid w:val="00380C82"/>
    <w:rsid w:val="00381438"/>
    <w:rsid w:val="00382095"/>
    <w:rsid w:val="0038323A"/>
    <w:rsid w:val="00383301"/>
    <w:rsid w:val="00384E21"/>
    <w:rsid w:val="003857F4"/>
    <w:rsid w:val="00386AAE"/>
    <w:rsid w:val="003873C9"/>
    <w:rsid w:val="00387FFB"/>
    <w:rsid w:val="00391238"/>
    <w:rsid w:val="00391A8E"/>
    <w:rsid w:val="00391B69"/>
    <w:rsid w:val="003938A8"/>
    <w:rsid w:val="00393D89"/>
    <w:rsid w:val="0039557A"/>
    <w:rsid w:val="003973A7"/>
    <w:rsid w:val="003974E3"/>
    <w:rsid w:val="003A25FF"/>
    <w:rsid w:val="003A299C"/>
    <w:rsid w:val="003A2D3E"/>
    <w:rsid w:val="003A3E2D"/>
    <w:rsid w:val="003A5C98"/>
    <w:rsid w:val="003A5CB0"/>
    <w:rsid w:val="003A5E3D"/>
    <w:rsid w:val="003A6608"/>
    <w:rsid w:val="003A6674"/>
    <w:rsid w:val="003B0653"/>
    <w:rsid w:val="003B1790"/>
    <w:rsid w:val="003B1A00"/>
    <w:rsid w:val="003B1A76"/>
    <w:rsid w:val="003B2222"/>
    <w:rsid w:val="003B2381"/>
    <w:rsid w:val="003B271F"/>
    <w:rsid w:val="003B3225"/>
    <w:rsid w:val="003B3510"/>
    <w:rsid w:val="003B3989"/>
    <w:rsid w:val="003B3D26"/>
    <w:rsid w:val="003B4AC9"/>
    <w:rsid w:val="003B506A"/>
    <w:rsid w:val="003B5BBF"/>
    <w:rsid w:val="003B5CE3"/>
    <w:rsid w:val="003C19FC"/>
    <w:rsid w:val="003C1C7F"/>
    <w:rsid w:val="003C215A"/>
    <w:rsid w:val="003C314D"/>
    <w:rsid w:val="003C39CB"/>
    <w:rsid w:val="003C3A96"/>
    <w:rsid w:val="003C7F1C"/>
    <w:rsid w:val="003D0848"/>
    <w:rsid w:val="003D0F23"/>
    <w:rsid w:val="003D12B0"/>
    <w:rsid w:val="003D196A"/>
    <w:rsid w:val="003D4707"/>
    <w:rsid w:val="003D55D9"/>
    <w:rsid w:val="003D625C"/>
    <w:rsid w:val="003D6A05"/>
    <w:rsid w:val="003D7EE0"/>
    <w:rsid w:val="003E014B"/>
    <w:rsid w:val="003E0708"/>
    <w:rsid w:val="003E336D"/>
    <w:rsid w:val="003E33D9"/>
    <w:rsid w:val="003E47D4"/>
    <w:rsid w:val="003E4F3F"/>
    <w:rsid w:val="003E5D91"/>
    <w:rsid w:val="003E5DEB"/>
    <w:rsid w:val="003E644C"/>
    <w:rsid w:val="003E68EC"/>
    <w:rsid w:val="003E70AB"/>
    <w:rsid w:val="003E744D"/>
    <w:rsid w:val="003E7452"/>
    <w:rsid w:val="003F1479"/>
    <w:rsid w:val="003F1D2D"/>
    <w:rsid w:val="003F3373"/>
    <w:rsid w:val="003F3A9E"/>
    <w:rsid w:val="003F61EA"/>
    <w:rsid w:val="003F703D"/>
    <w:rsid w:val="003F730E"/>
    <w:rsid w:val="0040033D"/>
    <w:rsid w:val="0040044D"/>
    <w:rsid w:val="00401E9A"/>
    <w:rsid w:val="00401FEE"/>
    <w:rsid w:val="00402F19"/>
    <w:rsid w:val="00402FAD"/>
    <w:rsid w:val="00403536"/>
    <w:rsid w:val="00403FEA"/>
    <w:rsid w:val="00404BD3"/>
    <w:rsid w:val="00404E38"/>
    <w:rsid w:val="004055F2"/>
    <w:rsid w:val="00405CA8"/>
    <w:rsid w:val="004066D5"/>
    <w:rsid w:val="004067B3"/>
    <w:rsid w:val="004079DE"/>
    <w:rsid w:val="0041188C"/>
    <w:rsid w:val="00411E97"/>
    <w:rsid w:val="00411FD1"/>
    <w:rsid w:val="00413D45"/>
    <w:rsid w:val="004145DA"/>
    <w:rsid w:val="00415C55"/>
    <w:rsid w:val="00417D59"/>
    <w:rsid w:val="00420EFA"/>
    <w:rsid w:val="0042149A"/>
    <w:rsid w:val="00421583"/>
    <w:rsid w:val="00422103"/>
    <w:rsid w:val="00422B53"/>
    <w:rsid w:val="0042347A"/>
    <w:rsid w:val="00424823"/>
    <w:rsid w:val="00424DD3"/>
    <w:rsid w:val="00425CCE"/>
    <w:rsid w:val="00426565"/>
    <w:rsid w:val="00427F99"/>
    <w:rsid w:val="004315C1"/>
    <w:rsid w:val="004323FE"/>
    <w:rsid w:val="0043243F"/>
    <w:rsid w:val="00433094"/>
    <w:rsid w:val="00433344"/>
    <w:rsid w:val="0043423E"/>
    <w:rsid w:val="00434CF3"/>
    <w:rsid w:val="00434E0E"/>
    <w:rsid w:val="00437066"/>
    <w:rsid w:val="00437391"/>
    <w:rsid w:val="004379AF"/>
    <w:rsid w:val="00437FA2"/>
    <w:rsid w:val="00440648"/>
    <w:rsid w:val="00441274"/>
    <w:rsid w:val="00441763"/>
    <w:rsid w:val="00441B5D"/>
    <w:rsid w:val="0044230C"/>
    <w:rsid w:val="0044289C"/>
    <w:rsid w:val="00443C15"/>
    <w:rsid w:val="00443C6D"/>
    <w:rsid w:val="004459AB"/>
    <w:rsid w:val="00446565"/>
    <w:rsid w:val="00446752"/>
    <w:rsid w:val="004475A0"/>
    <w:rsid w:val="00447A4F"/>
    <w:rsid w:val="00447A5E"/>
    <w:rsid w:val="00447FEC"/>
    <w:rsid w:val="004526F6"/>
    <w:rsid w:val="00452E6A"/>
    <w:rsid w:val="00453614"/>
    <w:rsid w:val="00454887"/>
    <w:rsid w:val="00455102"/>
    <w:rsid w:val="00456201"/>
    <w:rsid w:val="00456508"/>
    <w:rsid w:val="00457DF6"/>
    <w:rsid w:val="00460546"/>
    <w:rsid w:val="00460C1D"/>
    <w:rsid w:val="00461DAD"/>
    <w:rsid w:val="00462743"/>
    <w:rsid w:val="00462B7C"/>
    <w:rsid w:val="00463456"/>
    <w:rsid w:val="00463D20"/>
    <w:rsid w:val="00464002"/>
    <w:rsid w:val="00464B54"/>
    <w:rsid w:val="004661B7"/>
    <w:rsid w:val="00467B06"/>
    <w:rsid w:val="00470242"/>
    <w:rsid w:val="004703F5"/>
    <w:rsid w:val="00473087"/>
    <w:rsid w:val="004735DC"/>
    <w:rsid w:val="00473EF4"/>
    <w:rsid w:val="00475624"/>
    <w:rsid w:val="00475A06"/>
    <w:rsid w:val="00476558"/>
    <w:rsid w:val="0048014A"/>
    <w:rsid w:val="004809A0"/>
    <w:rsid w:val="00480AEC"/>
    <w:rsid w:val="00480B07"/>
    <w:rsid w:val="00480B82"/>
    <w:rsid w:val="00481CBF"/>
    <w:rsid w:val="00482C7C"/>
    <w:rsid w:val="00483310"/>
    <w:rsid w:val="00483357"/>
    <w:rsid w:val="004842D5"/>
    <w:rsid w:val="00485C40"/>
    <w:rsid w:val="004866AD"/>
    <w:rsid w:val="0048769B"/>
    <w:rsid w:val="004912C4"/>
    <w:rsid w:val="004913AC"/>
    <w:rsid w:val="0049143D"/>
    <w:rsid w:val="00491C8F"/>
    <w:rsid w:val="004938F9"/>
    <w:rsid w:val="004941B0"/>
    <w:rsid w:val="004946D8"/>
    <w:rsid w:val="00494A86"/>
    <w:rsid w:val="00495170"/>
    <w:rsid w:val="00495318"/>
    <w:rsid w:val="00495940"/>
    <w:rsid w:val="00495A8F"/>
    <w:rsid w:val="0049775E"/>
    <w:rsid w:val="004A1461"/>
    <w:rsid w:val="004A153A"/>
    <w:rsid w:val="004A3240"/>
    <w:rsid w:val="004A3569"/>
    <w:rsid w:val="004A3E48"/>
    <w:rsid w:val="004A4847"/>
    <w:rsid w:val="004A555A"/>
    <w:rsid w:val="004A5E94"/>
    <w:rsid w:val="004A60A1"/>
    <w:rsid w:val="004A6108"/>
    <w:rsid w:val="004A667D"/>
    <w:rsid w:val="004A66F5"/>
    <w:rsid w:val="004A6922"/>
    <w:rsid w:val="004A717A"/>
    <w:rsid w:val="004A720D"/>
    <w:rsid w:val="004B0A6C"/>
    <w:rsid w:val="004B3C6F"/>
    <w:rsid w:val="004B5D54"/>
    <w:rsid w:val="004B6385"/>
    <w:rsid w:val="004B6C3F"/>
    <w:rsid w:val="004B6D9E"/>
    <w:rsid w:val="004B6F75"/>
    <w:rsid w:val="004C0AE9"/>
    <w:rsid w:val="004C0EC9"/>
    <w:rsid w:val="004C11F1"/>
    <w:rsid w:val="004C12A2"/>
    <w:rsid w:val="004C160B"/>
    <w:rsid w:val="004C175F"/>
    <w:rsid w:val="004C189D"/>
    <w:rsid w:val="004C26CE"/>
    <w:rsid w:val="004C2D50"/>
    <w:rsid w:val="004C3FE8"/>
    <w:rsid w:val="004C475F"/>
    <w:rsid w:val="004C480E"/>
    <w:rsid w:val="004C5C58"/>
    <w:rsid w:val="004C5FCF"/>
    <w:rsid w:val="004C634F"/>
    <w:rsid w:val="004C6859"/>
    <w:rsid w:val="004C6D78"/>
    <w:rsid w:val="004D03A4"/>
    <w:rsid w:val="004D09CC"/>
    <w:rsid w:val="004D4D38"/>
    <w:rsid w:val="004D5CA7"/>
    <w:rsid w:val="004D5D37"/>
    <w:rsid w:val="004D668B"/>
    <w:rsid w:val="004D7367"/>
    <w:rsid w:val="004E030E"/>
    <w:rsid w:val="004E0605"/>
    <w:rsid w:val="004E06F6"/>
    <w:rsid w:val="004E193C"/>
    <w:rsid w:val="004E1C70"/>
    <w:rsid w:val="004E3B47"/>
    <w:rsid w:val="004E5F10"/>
    <w:rsid w:val="004E5FB3"/>
    <w:rsid w:val="004E7951"/>
    <w:rsid w:val="004E7A22"/>
    <w:rsid w:val="004F1660"/>
    <w:rsid w:val="004F195E"/>
    <w:rsid w:val="004F1AAB"/>
    <w:rsid w:val="004F266C"/>
    <w:rsid w:val="004F3102"/>
    <w:rsid w:val="004F4ADC"/>
    <w:rsid w:val="004F52AE"/>
    <w:rsid w:val="004F5F07"/>
    <w:rsid w:val="004F6393"/>
    <w:rsid w:val="005000A4"/>
    <w:rsid w:val="0050065A"/>
    <w:rsid w:val="00500667"/>
    <w:rsid w:val="005007A6"/>
    <w:rsid w:val="00501BA3"/>
    <w:rsid w:val="00502280"/>
    <w:rsid w:val="00502585"/>
    <w:rsid w:val="00503603"/>
    <w:rsid w:val="00504740"/>
    <w:rsid w:val="0050517A"/>
    <w:rsid w:val="0050597D"/>
    <w:rsid w:val="005065E6"/>
    <w:rsid w:val="00510575"/>
    <w:rsid w:val="00510A8D"/>
    <w:rsid w:val="00510E36"/>
    <w:rsid w:val="005112CF"/>
    <w:rsid w:val="00511CA4"/>
    <w:rsid w:val="00511DCD"/>
    <w:rsid w:val="00512409"/>
    <w:rsid w:val="00512A65"/>
    <w:rsid w:val="00513299"/>
    <w:rsid w:val="00513A0D"/>
    <w:rsid w:val="005151DC"/>
    <w:rsid w:val="00515919"/>
    <w:rsid w:val="00515EA7"/>
    <w:rsid w:val="00516786"/>
    <w:rsid w:val="00516D71"/>
    <w:rsid w:val="0051771B"/>
    <w:rsid w:val="00517D20"/>
    <w:rsid w:val="00521485"/>
    <w:rsid w:val="00521F91"/>
    <w:rsid w:val="005221E2"/>
    <w:rsid w:val="00522200"/>
    <w:rsid w:val="0052363E"/>
    <w:rsid w:val="00524239"/>
    <w:rsid w:val="00524398"/>
    <w:rsid w:val="00525152"/>
    <w:rsid w:val="005253E0"/>
    <w:rsid w:val="00525445"/>
    <w:rsid w:val="00527371"/>
    <w:rsid w:val="00527DE9"/>
    <w:rsid w:val="005310D1"/>
    <w:rsid w:val="00531217"/>
    <w:rsid w:val="005314F7"/>
    <w:rsid w:val="00532261"/>
    <w:rsid w:val="005322E9"/>
    <w:rsid w:val="00532760"/>
    <w:rsid w:val="00532915"/>
    <w:rsid w:val="00532924"/>
    <w:rsid w:val="00532990"/>
    <w:rsid w:val="00533057"/>
    <w:rsid w:val="005347EE"/>
    <w:rsid w:val="00534BCE"/>
    <w:rsid w:val="00536225"/>
    <w:rsid w:val="00536922"/>
    <w:rsid w:val="00540010"/>
    <w:rsid w:val="005408B3"/>
    <w:rsid w:val="00540E04"/>
    <w:rsid w:val="00540E35"/>
    <w:rsid w:val="00543379"/>
    <w:rsid w:val="005433E1"/>
    <w:rsid w:val="005438BA"/>
    <w:rsid w:val="00545B44"/>
    <w:rsid w:val="005478D1"/>
    <w:rsid w:val="005479F7"/>
    <w:rsid w:val="00550188"/>
    <w:rsid w:val="00550EF4"/>
    <w:rsid w:val="00551233"/>
    <w:rsid w:val="00551F44"/>
    <w:rsid w:val="00552ABC"/>
    <w:rsid w:val="00553AAF"/>
    <w:rsid w:val="00554192"/>
    <w:rsid w:val="00554CDD"/>
    <w:rsid w:val="00555097"/>
    <w:rsid w:val="0055570A"/>
    <w:rsid w:val="0056046C"/>
    <w:rsid w:val="00560AF6"/>
    <w:rsid w:val="00561F9E"/>
    <w:rsid w:val="00562C50"/>
    <w:rsid w:val="00563574"/>
    <w:rsid w:val="005637D7"/>
    <w:rsid w:val="00563D04"/>
    <w:rsid w:val="0056407D"/>
    <w:rsid w:val="0056437B"/>
    <w:rsid w:val="005645F6"/>
    <w:rsid w:val="0056477C"/>
    <w:rsid w:val="005662EE"/>
    <w:rsid w:val="00566803"/>
    <w:rsid w:val="00566DFB"/>
    <w:rsid w:val="00570282"/>
    <w:rsid w:val="00571C8E"/>
    <w:rsid w:val="00572D9E"/>
    <w:rsid w:val="005730E2"/>
    <w:rsid w:val="0057351D"/>
    <w:rsid w:val="005737E0"/>
    <w:rsid w:val="00573D0B"/>
    <w:rsid w:val="00573D2B"/>
    <w:rsid w:val="00575F17"/>
    <w:rsid w:val="00577C42"/>
    <w:rsid w:val="00577D55"/>
    <w:rsid w:val="0058116C"/>
    <w:rsid w:val="00581AB7"/>
    <w:rsid w:val="0058218C"/>
    <w:rsid w:val="0058231C"/>
    <w:rsid w:val="0058323B"/>
    <w:rsid w:val="00584710"/>
    <w:rsid w:val="0058479A"/>
    <w:rsid w:val="005848A7"/>
    <w:rsid w:val="00584A86"/>
    <w:rsid w:val="0059178B"/>
    <w:rsid w:val="00591C57"/>
    <w:rsid w:val="0059205D"/>
    <w:rsid w:val="00592EE4"/>
    <w:rsid w:val="0059438A"/>
    <w:rsid w:val="005957EF"/>
    <w:rsid w:val="00597D78"/>
    <w:rsid w:val="00597E70"/>
    <w:rsid w:val="005A01C9"/>
    <w:rsid w:val="005A03D1"/>
    <w:rsid w:val="005A044D"/>
    <w:rsid w:val="005A0D35"/>
    <w:rsid w:val="005A1B06"/>
    <w:rsid w:val="005A26B5"/>
    <w:rsid w:val="005A51A9"/>
    <w:rsid w:val="005A5FEE"/>
    <w:rsid w:val="005A70A9"/>
    <w:rsid w:val="005B088B"/>
    <w:rsid w:val="005B0A97"/>
    <w:rsid w:val="005B219B"/>
    <w:rsid w:val="005B2578"/>
    <w:rsid w:val="005B38FE"/>
    <w:rsid w:val="005B43D4"/>
    <w:rsid w:val="005B4A5C"/>
    <w:rsid w:val="005B4A77"/>
    <w:rsid w:val="005B6760"/>
    <w:rsid w:val="005C0D78"/>
    <w:rsid w:val="005C1C91"/>
    <w:rsid w:val="005C34AA"/>
    <w:rsid w:val="005C4871"/>
    <w:rsid w:val="005C59F2"/>
    <w:rsid w:val="005C5BF6"/>
    <w:rsid w:val="005C707B"/>
    <w:rsid w:val="005D00FF"/>
    <w:rsid w:val="005D188D"/>
    <w:rsid w:val="005D18E2"/>
    <w:rsid w:val="005D2A19"/>
    <w:rsid w:val="005D3E11"/>
    <w:rsid w:val="005D409A"/>
    <w:rsid w:val="005D40DD"/>
    <w:rsid w:val="005D49D9"/>
    <w:rsid w:val="005D5160"/>
    <w:rsid w:val="005D6211"/>
    <w:rsid w:val="005D6560"/>
    <w:rsid w:val="005D789A"/>
    <w:rsid w:val="005D7A52"/>
    <w:rsid w:val="005D7AF7"/>
    <w:rsid w:val="005E0494"/>
    <w:rsid w:val="005E12C7"/>
    <w:rsid w:val="005E161B"/>
    <w:rsid w:val="005E2975"/>
    <w:rsid w:val="005E3213"/>
    <w:rsid w:val="005E329A"/>
    <w:rsid w:val="005E36CE"/>
    <w:rsid w:val="005E39F6"/>
    <w:rsid w:val="005E3FED"/>
    <w:rsid w:val="005E438B"/>
    <w:rsid w:val="005E4B8B"/>
    <w:rsid w:val="005E4CB6"/>
    <w:rsid w:val="005E59D1"/>
    <w:rsid w:val="005E5C1D"/>
    <w:rsid w:val="005E7A5B"/>
    <w:rsid w:val="005E7F42"/>
    <w:rsid w:val="005F028C"/>
    <w:rsid w:val="005F061E"/>
    <w:rsid w:val="005F0AAD"/>
    <w:rsid w:val="005F1687"/>
    <w:rsid w:val="005F1DFE"/>
    <w:rsid w:val="005F425E"/>
    <w:rsid w:val="005F43DA"/>
    <w:rsid w:val="005F4D18"/>
    <w:rsid w:val="005F5104"/>
    <w:rsid w:val="005F632B"/>
    <w:rsid w:val="005F7B44"/>
    <w:rsid w:val="006004FF"/>
    <w:rsid w:val="006008D8"/>
    <w:rsid w:val="00600E12"/>
    <w:rsid w:val="00602244"/>
    <w:rsid w:val="006038F2"/>
    <w:rsid w:val="006041D3"/>
    <w:rsid w:val="00604667"/>
    <w:rsid w:val="006058E9"/>
    <w:rsid w:val="0060655C"/>
    <w:rsid w:val="00607B10"/>
    <w:rsid w:val="0061034B"/>
    <w:rsid w:val="00610D3C"/>
    <w:rsid w:val="00610D5C"/>
    <w:rsid w:val="0061363B"/>
    <w:rsid w:val="00613DE5"/>
    <w:rsid w:val="006145F1"/>
    <w:rsid w:val="00614D98"/>
    <w:rsid w:val="00614FBC"/>
    <w:rsid w:val="006165EC"/>
    <w:rsid w:val="006165FF"/>
    <w:rsid w:val="00617001"/>
    <w:rsid w:val="006176D6"/>
    <w:rsid w:val="00617985"/>
    <w:rsid w:val="00620397"/>
    <w:rsid w:val="00621408"/>
    <w:rsid w:val="00621518"/>
    <w:rsid w:val="00621683"/>
    <w:rsid w:val="00621992"/>
    <w:rsid w:val="00621C7F"/>
    <w:rsid w:val="00621C84"/>
    <w:rsid w:val="0062216D"/>
    <w:rsid w:val="006226AD"/>
    <w:rsid w:val="00622C4D"/>
    <w:rsid w:val="0062329E"/>
    <w:rsid w:val="00623922"/>
    <w:rsid w:val="00623D81"/>
    <w:rsid w:val="006244A8"/>
    <w:rsid w:val="0062665C"/>
    <w:rsid w:val="006274BA"/>
    <w:rsid w:val="00631B86"/>
    <w:rsid w:val="006323CC"/>
    <w:rsid w:val="0063297A"/>
    <w:rsid w:val="00633C1D"/>
    <w:rsid w:val="006363AD"/>
    <w:rsid w:val="00636683"/>
    <w:rsid w:val="00636869"/>
    <w:rsid w:val="00636887"/>
    <w:rsid w:val="00637173"/>
    <w:rsid w:val="006371B7"/>
    <w:rsid w:val="0064030F"/>
    <w:rsid w:val="006406C7"/>
    <w:rsid w:val="00640804"/>
    <w:rsid w:val="006418F5"/>
    <w:rsid w:val="00641FF7"/>
    <w:rsid w:val="006430BC"/>
    <w:rsid w:val="00643C9C"/>
    <w:rsid w:val="006446C9"/>
    <w:rsid w:val="006458AE"/>
    <w:rsid w:val="00646599"/>
    <w:rsid w:val="0064725A"/>
    <w:rsid w:val="00647861"/>
    <w:rsid w:val="00651D71"/>
    <w:rsid w:val="006524C9"/>
    <w:rsid w:val="00652AC0"/>
    <w:rsid w:val="0065345B"/>
    <w:rsid w:val="0065625D"/>
    <w:rsid w:val="0065645C"/>
    <w:rsid w:val="00657068"/>
    <w:rsid w:val="00657958"/>
    <w:rsid w:val="00657C17"/>
    <w:rsid w:val="00660E89"/>
    <w:rsid w:val="00661189"/>
    <w:rsid w:val="00664D03"/>
    <w:rsid w:val="00665623"/>
    <w:rsid w:val="00665FCC"/>
    <w:rsid w:val="00667AD8"/>
    <w:rsid w:val="00670EF5"/>
    <w:rsid w:val="006719B4"/>
    <w:rsid w:val="00671B77"/>
    <w:rsid w:val="00671C56"/>
    <w:rsid w:val="00671F29"/>
    <w:rsid w:val="00672B38"/>
    <w:rsid w:val="00673C49"/>
    <w:rsid w:val="00673F2C"/>
    <w:rsid w:val="006756C0"/>
    <w:rsid w:val="00676243"/>
    <w:rsid w:val="006803F3"/>
    <w:rsid w:val="00680489"/>
    <w:rsid w:val="006804A8"/>
    <w:rsid w:val="006819D7"/>
    <w:rsid w:val="00681B3E"/>
    <w:rsid w:val="006824B9"/>
    <w:rsid w:val="00682ECB"/>
    <w:rsid w:val="00685A24"/>
    <w:rsid w:val="00686BFD"/>
    <w:rsid w:val="00687FFE"/>
    <w:rsid w:val="006900CB"/>
    <w:rsid w:val="0069194B"/>
    <w:rsid w:val="0069197E"/>
    <w:rsid w:val="00692346"/>
    <w:rsid w:val="00695CF6"/>
    <w:rsid w:val="0069620D"/>
    <w:rsid w:val="00696822"/>
    <w:rsid w:val="0069688E"/>
    <w:rsid w:val="00696BBD"/>
    <w:rsid w:val="006A0594"/>
    <w:rsid w:val="006A0C55"/>
    <w:rsid w:val="006A0DB1"/>
    <w:rsid w:val="006A1352"/>
    <w:rsid w:val="006A17E1"/>
    <w:rsid w:val="006A1B27"/>
    <w:rsid w:val="006A1BBA"/>
    <w:rsid w:val="006A4FD2"/>
    <w:rsid w:val="006A59F1"/>
    <w:rsid w:val="006A5A2C"/>
    <w:rsid w:val="006A5B0C"/>
    <w:rsid w:val="006A603F"/>
    <w:rsid w:val="006A74BC"/>
    <w:rsid w:val="006A7E19"/>
    <w:rsid w:val="006B0349"/>
    <w:rsid w:val="006B0D2C"/>
    <w:rsid w:val="006B1385"/>
    <w:rsid w:val="006B1584"/>
    <w:rsid w:val="006B162A"/>
    <w:rsid w:val="006B16A4"/>
    <w:rsid w:val="006B19B4"/>
    <w:rsid w:val="006B33A5"/>
    <w:rsid w:val="006B3478"/>
    <w:rsid w:val="006B4373"/>
    <w:rsid w:val="006B4668"/>
    <w:rsid w:val="006B4A4B"/>
    <w:rsid w:val="006B4EC7"/>
    <w:rsid w:val="006B4FD0"/>
    <w:rsid w:val="006B51E9"/>
    <w:rsid w:val="006B5528"/>
    <w:rsid w:val="006B62D8"/>
    <w:rsid w:val="006B68F8"/>
    <w:rsid w:val="006B6F11"/>
    <w:rsid w:val="006B7421"/>
    <w:rsid w:val="006B795D"/>
    <w:rsid w:val="006C098F"/>
    <w:rsid w:val="006C0BE0"/>
    <w:rsid w:val="006C1518"/>
    <w:rsid w:val="006C2397"/>
    <w:rsid w:val="006C3296"/>
    <w:rsid w:val="006C4562"/>
    <w:rsid w:val="006C46AE"/>
    <w:rsid w:val="006C5350"/>
    <w:rsid w:val="006C55D8"/>
    <w:rsid w:val="006C5FB7"/>
    <w:rsid w:val="006C6DCA"/>
    <w:rsid w:val="006C7151"/>
    <w:rsid w:val="006C751F"/>
    <w:rsid w:val="006C7681"/>
    <w:rsid w:val="006D0404"/>
    <w:rsid w:val="006D0633"/>
    <w:rsid w:val="006D0C76"/>
    <w:rsid w:val="006D2D64"/>
    <w:rsid w:val="006D5022"/>
    <w:rsid w:val="006D5B0C"/>
    <w:rsid w:val="006D5DAD"/>
    <w:rsid w:val="006D5F07"/>
    <w:rsid w:val="006D5FC5"/>
    <w:rsid w:val="006D65C3"/>
    <w:rsid w:val="006D7626"/>
    <w:rsid w:val="006E0EF7"/>
    <w:rsid w:val="006E107F"/>
    <w:rsid w:val="006E13DC"/>
    <w:rsid w:val="006E1423"/>
    <w:rsid w:val="006E1589"/>
    <w:rsid w:val="006E26BE"/>
    <w:rsid w:val="006E312D"/>
    <w:rsid w:val="006E40C7"/>
    <w:rsid w:val="006E4CBD"/>
    <w:rsid w:val="006E557D"/>
    <w:rsid w:val="006E5A97"/>
    <w:rsid w:val="006E67BC"/>
    <w:rsid w:val="006E6B0E"/>
    <w:rsid w:val="006E7E3E"/>
    <w:rsid w:val="006F02D4"/>
    <w:rsid w:val="006F1017"/>
    <w:rsid w:val="006F12AA"/>
    <w:rsid w:val="006F1B1E"/>
    <w:rsid w:val="006F1D0F"/>
    <w:rsid w:val="006F1E99"/>
    <w:rsid w:val="006F20D9"/>
    <w:rsid w:val="006F232C"/>
    <w:rsid w:val="006F2796"/>
    <w:rsid w:val="006F2E78"/>
    <w:rsid w:val="006F309E"/>
    <w:rsid w:val="006F35A4"/>
    <w:rsid w:val="006F37E4"/>
    <w:rsid w:val="006F3C2E"/>
    <w:rsid w:val="006F47C2"/>
    <w:rsid w:val="006F4FAC"/>
    <w:rsid w:val="006F64E2"/>
    <w:rsid w:val="006F6C96"/>
    <w:rsid w:val="006F6D6F"/>
    <w:rsid w:val="00700031"/>
    <w:rsid w:val="007000E8"/>
    <w:rsid w:val="007002E3"/>
    <w:rsid w:val="007017F0"/>
    <w:rsid w:val="00701EBE"/>
    <w:rsid w:val="007033ED"/>
    <w:rsid w:val="00703D67"/>
    <w:rsid w:val="00704A39"/>
    <w:rsid w:val="0070572E"/>
    <w:rsid w:val="007068E6"/>
    <w:rsid w:val="00707AA3"/>
    <w:rsid w:val="00710AF1"/>
    <w:rsid w:val="0071266A"/>
    <w:rsid w:val="007128A3"/>
    <w:rsid w:val="00714ED0"/>
    <w:rsid w:val="007166E1"/>
    <w:rsid w:val="0071679E"/>
    <w:rsid w:val="00717128"/>
    <w:rsid w:val="007172A9"/>
    <w:rsid w:val="00717732"/>
    <w:rsid w:val="0071788F"/>
    <w:rsid w:val="00717C2F"/>
    <w:rsid w:val="00721182"/>
    <w:rsid w:val="0072142F"/>
    <w:rsid w:val="007219E8"/>
    <w:rsid w:val="00723B3A"/>
    <w:rsid w:val="00723D10"/>
    <w:rsid w:val="007266A8"/>
    <w:rsid w:val="007269D4"/>
    <w:rsid w:val="00726E84"/>
    <w:rsid w:val="00727D8F"/>
    <w:rsid w:val="007307F0"/>
    <w:rsid w:val="00730DEC"/>
    <w:rsid w:val="00731495"/>
    <w:rsid w:val="00731533"/>
    <w:rsid w:val="0073161A"/>
    <w:rsid w:val="00731B51"/>
    <w:rsid w:val="00731C6A"/>
    <w:rsid w:val="00732253"/>
    <w:rsid w:val="00733509"/>
    <w:rsid w:val="00733DF1"/>
    <w:rsid w:val="00733FED"/>
    <w:rsid w:val="007353F2"/>
    <w:rsid w:val="007358BA"/>
    <w:rsid w:val="007359C0"/>
    <w:rsid w:val="00735A0C"/>
    <w:rsid w:val="007369EC"/>
    <w:rsid w:val="00736CBA"/>
    <w:rsid w:val="007374A0"/>
    <w:rsid w:val="00740EAC"/>
    <w:rsid w:val="00740FBE"/>
    <w:rsid w:val="007415E1"/>
    <w:rsid w:val="007429C4"/>
    <w:rsid w:val="00743C37"/>
    <w:rsid w:val="00744309"/>
    <w:rsid w:val="00744584"/>
    <w:rsid w:val="00744982"/>
    <w:rsid w:val="00744DC9"/>
    <w:rsid w:val="0074503F"/>
    <w:rsid w:val="0074565D"/>
    <w:rsid w:val="0074631B"/>
    <w:rsid w:val="00746AEE"/>
    <w:rsid w:val="00746AF4"/>
    <w:rsid w:val="00746FD3"/>
    <w:rsid w:val="007475CA"/>
    <w:rsid w:val="00750785"/>
    <w:rsid w:val="00750D1B"/>
    <w:rsid w:val="00751592"/>
    <w:rsid w:val="00751833"/>
    <w:rsid w:val="00752C47"/>
    <w:rsid w:val="007555D6"/>
    <w:rsid w:val="00755F68"/>
    <w:rsid w:val="00756A41"/>
    <w:rsid w:val="00756DB6"/>
    <w:rsid w:val="007623F7"/>
    <w:rsid w:val="0076245B"/>
    <w:rsid w:val="00762AF6"/>
    <w:rsid w:val="00763699"/>
    <w:rsid w:val="00763E61"/>
    <w:rsid w:val="00763FDD"/>
    <w:rsid w:val="0076411B"/>
    <w:rsid w:val="00764C04"/>
    <w:rsid w:val="00764FCA"/>
    <w:rsid w:val="007652A9"/>
    <w:rsid w:val="00765EFD"/>
    <w:rsid w:val="0076630B"/>
    <w:rsid w:val="007663C4"/>
    <w:rsid w:val="00767FBF"/>
    <w:rsid w:val="0077105F"/>
    <w:rsid w:val="00771224"/>
    <w:rsid w:val="00771F93"/>
    <w:rsid w:val="00773BFE"/>
    <w:rsid w:val="00773E97"/>
    <w:rsid w:val="007755AB"/>
    <w:rsid w:val="00776472"/>
    <w:rsid w:val="00776F6B"/>
    <w:rsid w:val="00777118"/>
    <w:rsid w:val="007773DB"/>
    <w:rsid w:val="00782243"/>
    <w:rsid w:val="00782397"/>
    <w:rsid w:val="0078385B"/>
    <w:rsid w:val="00783BD5"/>
    <w:rsid w:val="00783BF1"/>
    <w:rsid w:val="007866E6"/>
    <w:rsid w:val="00787964"/>
    <w:rsid w:val="00787F90"/>
    <w:rsid w:val="007902F9"/>
    <w:rsid w:val="0079050A"/>
    <w:rsid w:val="00790570"/>
    <w:rsid w:val="00792087"/>
    <w:rsid w:val="00792663"/>
    <w:rsid w:val="00792A3D"/>
    <w:rsid w:val="00792E3A"/>
    <w:rsid w:val="007934DB"/>
    <w:rsid w:val="00793B3E"/>
    <w:rsid w:val="007955EC"/>
    <w:rsid w:val="00797BFD"/>
    <w:rsid w:val="007A0A74"/>
    <w:rsid w:val="007A0D6E"/>
    <w:rsid w:val="007A145C"/>
    <w:rsid w:val="007A14A6"/>
    <w:rsid w:val="007A2316"/>
    <w:rsid w:val="007A351D"/>
    <w:rsid w:val="007A3C30"/>
    <w:rsid w:val="007A7A37"/>
    <w:rsid w:val="007B00C0"/>
    <w:rsid w:val="007B2692"/>
    <w:rsid w:val="007B2987"/>
    <w:rsid w:val="007B2D47"/>
    <w:rsid w:val="007B3037"/>
    <w:rsid w:val="007B4894"/>
    <w:rsid w:val="007B6D3A"/>
    <w:rsid w:val="007B6E04"/>
    <w:rsid w:val="007C0C28"/>
    <w:rsid w:val="007C0E5C"/>
    <w:rsid w:val="007C1B99"/>
    <w:rsid w:val="007C1C2A"/>
    <w:rsid w:val="007C21E5"/>
    <w:rsid w:val="007C345E"/>
    <w:rsid w:val="007C39A7"/>
    <w:rsid w:val="007C5040"/>
    <w:rsid w:val="007C50E9"/>
    <w:rsid w:val="007C78C6"/>
    <w:rsid w:val="007D0480"/>
    <w:rsid w:val="007D1102"/>
    <w:rsid w:val="007D160A"/>
    <w:rsid w:val="007D1707"/>
    <w:rsid w:val="007D1ABE"/>
    <w:rsid w:val="007D272D"/>
    <w:rsid w:val="007D2745"/>
    <w:rsid w:val="007D27AB"/>
    <w:rsid w:val="007D44CD"/>
    <w:rsid w:val="007D747C"/>
    <w:rsid w:val="007D7AA1"/>
    <w:rsid w:val="007E13DF"/>
    <w:rsid w:val="007E40D4"/>
    <w:rsid w:val="007E471F"/>
    <w:rsid w:val="007E5C3A"/>
    <w:rsid w:val="007E6672"/>
    <w:rsid w:val="007E7448"/>
    <w:rsid w:val="007E799F"/>
    <w:rsid w:val="007E7F23"/>
    <w:rsid w:val="007F0ACC"/>
    <w:rsid w:val="007F173C"/>
    <w:rsid w:val="007F19F2"/>
    <w:rsid w:val="007F1BD1"/>
    <w:rsid w:val="007F37C8"/>
    <w:rsid w:val="007F3B43"/>
    <w:rsid w:val="007F3D4D"/>
    <w:rsid w:val="007F4B6B"/>
    <w:rsid w:val="007F5E61"/>
    <w:rsid w:val="007F6882"/>
    <w:rsid w:val="007F722E"/>
    <w:rsid w:val="007F7B58"/>
    <w:rsid w:val="007F7C25"/>
    <w:rsid w:val="0080002A"/>
    <w:rsid w:val="00801042"/>
    <w:rsid w:val="00801196"/>
    <w:rsid w:val="00801291"/>
    <w:rsid w:val="00801DFE"/>
    <w:rsid w:val="0080208A"/>
    <w:rsid w:val="008025F9"/>
    <w:rsid w:val="0080321B"/>
    <w:rsid w:val="00803DA9"/>
    <w:rsid w:val="0080432A"/>
    <w:rsid w:val="00804DDB"/>
    <w:rsid w:val="008054AE"/>
    <w:rsid w:val="008057E1"/>
    <w:rsid w:val="00806DBE"/>
    <w:rsid w:val="008077C1"/>
    <w:rsid w:val="00807A89"/>
    <w:rsid w:val="00807C07"/>
    <w:rsid w:val="008100CE"/>
    <w:rsid w:val="008105C1"/>
    <w:rsid w:val="0081087A"/>
    <w:rsid w:val="00810A14"/>
    <w:rsid w:val="00810FF2"/>
    <w:rsid w:val="00811719"/>
    <w:rsid w:val="00811BD1"/>
    <w:rsid w:val="00813988"/>
    <w:rsid w:val="00815A15"/>
    <w:rsid w:val="008162EB"/>
    <w:rsid w:val="00817E97"/>
    <w:rsid w:val="00820025"/>
    <w:rsid w:val="0082039E"/>
    <w:rsid w:val="00820EDA"/>
    <w:rsid w:val="00820F8E"/>
    <w:rsid w:val="00821377"/>
    <w:rsid w:val="0082143E"/>
    <w:rsid w:val="00821C0B"/>
    <w:rsid w:val="0082377A"/>
    <w:rsid w:val="008243DE"/>
    <w:rsid w:val="008255DD"/>
    <w:rsid w:val="008263AA"/>
    <w:rsid w:val="00826D82"/>
    <w:rsid w:val="008272FE"/>
    <w:rsid w:val="00827746"/>
    <w:rsid w:val="008301A8"/>
    <w:rsid w:val="0083050A"/>
    <w:rsid w:val="00832986"/>
    <w:rsid w:val="00832D2F"/>
    <w:rsid w:val="008338E9"/>
    <w:rsid w:val="00833DA2"/>
    <w:rsid w:val="0083418D"/>
    <w:rsid w:val="008343B7"/>
    <w:rsid w:val="008346ED"/>
    <w:rsid w:val="00834B52"/>
    <w:rsid w:val="00835B40"/>
    <w:rsid w:val="00835DAA"/>
    <w:rsid w:val="00836AC5"/>
    <w:rsid w:val="008371DF"/>
    <w:rsid w:val="00837BA7"/>
    <w:rsid w:val="00837E96"/>
    <w:rsid w:val="00841168"/>
    <w:rsid w:val="0084272F"/>
    <w:rsid w:val="00843165"/>
    <w:rsid w:val="00843572"/>
    <w:rsid w:val="008441BE"/>
    <w:rsid w:val="00844586"/>
    <w:rsid w:val="00851AA3"/>
    <w:rsid w:val="00851D0B"/>
    <w:rsid w:val="008522A6"/>
    <w:rsid w:val="00853867"/>
    <w:rsid w:val="00853BF3"/>
    <w:rsid w:val="0085467D"/>
    <w:rsid w:val="008554A9"/>
    <w:rsid w:val="00856E3C"/>
    <w:rsid w:val="00857249"/>
    <w:rsid w:val="00857719"/>
    <w:rsid w:val="00857969"/>
    <w:rsid w:val="00860259"/>
    <w:rsid w:val="00860760"/>
    <w:rsid w:val="00861B82"/>
    <w:rsid w:val="00862367"/>
    <w:rsid w:val="00862505"/>
    <w:rsid w:val="00862B8E"/>
    <w:rsid w:val="00862F20"/>
    <w:rsid w:val="00863A33"/>
    <w:rsid w:val="00864110"/>
    <w:rsid w:val="008642E6"/>
    <w:rsid w:val="0086456E"/>
    <w:rsid w:val="0086566C"/>
    <w:rsid w:val="00866944"/>
    <w:rsid w:val="008677BB"/>
    <w:rsid w:val="00867869"/>
    <w:rsid w:val="0087012C"/>
    <w:rsid w:val="00870E62"/>
    <w:rsid w:val="00872728"/>
    <w:rsid w:val="008732CD"/>
    <w:rsid w:val="008739DC"/>
    <w:rsid w:val="0087460C"/>
    <w:rsid w:val="008746BE"/>
    <w:rsid w:val="00875289"/>
    <w:rsid w:val="0087649B"/>
    <w:rsid w:val="00877A0F"/>
    <w:rsid w:val="00877F8C"/>
    <w:rsid w:val="00880A39"/>
    <w:rsid w:val="008825FC"/>
    <w:rsid w:val="008828F9"/>
    <w:rsid w:val="00883C8D"/>
    <w:rsid w:val="00884324"/>
    <w:rsid w:val="0088526D"/>
    <w:rsid w:val="00885B6B"/>
    <w:rsid w:val="00885C9A"/>
    <w:rsid w:val="00885D21"/>
    <w:rsid w:val="00885FBC"/>
    <w:rsid w:val="0088605C"/>
    <w:rsid w:val="00886860"/>
    <w:rsid w:val="00886DB7"/>
    <w:rsid w:val="008877A9"/>
    <w:rsid w:val="0088792D"/>
    <w:rsid w:val="008879BD"/>
    <w:rsid w:val="00890260"/>
    <w:rsid w:val="00890743"/>
    <w:rsid w:val="00892025"/>
    <w:rsid w:val="00892A27"/>
    <w:rsid w:val="008946C3"/>
    <w:rsid w:val="008955DE"/>
    <w:rsid w:val="00896D78"/>
    <w:rsid w:val="008972B1"/>
    <w:rsid w:val="008A0BB8"/>
    <w:rsid w:val="008A2955"/>
    <w:rsid w:val="008A359F"/>
    <w:rsid w:val="008A375C"/>
    <w:rsid w:val="008A3AB9"/>
    <w:rsid w:val="008A3F68"/>
    <w:rsid w:val="008A482E"/>
    <w:rsid w:val="008A54CC"/>
    <w:rsid w:val="008A5C30"/>
    <w:rsid w:val="008A75B1"/>
    <w:rsid w:val="008B1891"/>
    <w:rsid w:val="008B1D87"/>
    <w:rsid w:val="008B209D"/>
    <w:rsid w:val="008B30C3"/>
    <w:rsid w:val="008B40C7"/>
    <w:rsid w:val="008B6691"/>
    <w:rsid w:val="008B7272"/>
    <w:rsid w:val="008B7673"/>
    <w:rsid w:val="008B7FDF"/>
    <w:rsid w:val="008C00AC"/>
    <w:rsid w:val="008C05DA"/>
    <w:rsid w:val="008C2B08"/>
    <w:rsid w:val="008C3283"/>
    <w:rsid w:val="008C3601"/>
    <w:rsid w:val="008C3C66"/>
    <w:rsid w:val="008C4484"/>
    <w:rsid w:val="008C4522"/>
    <w:rsid w:val="008C45BA"/>
    <w:rsid w:val="008C56D5"/>
    <w:rsid w:val="008C66FF"/>
    <w:rsid w:val="008C7EE2"/>
    <w:rsid w:val="008D12C4"/>
    <w:rsid w:val="008D1332"/>
    <w:rsid w:val="008D15DC"/>
    <w:rsid w:val="008D1AD0"/>
    <w:rsid w:val="008D3282"/>
    <w:rsid w:val="008D38D9"/>
    <w:rsid w:val="008D4965"/>
    <w:rsid w:val="008D6418"/>
    <w:rsid w:val="008D6946"/>
    <w:rsid w:val="008D7301"/>
    <w:rsid w:val="008D78B2"/>
    <w:rsid w:val="008E0A4D"/>
    <w:rsid w:val="008E1220"/>
    <w:rsid w:val="008E1E1F"/>
    <w:rsid w:val="008E1FDE"/>
    <w:rsid w:val="008E2472"/>
    <w:rsid w:val="008E3684"/>
    <w:rsid w:val="008E3C49"/>
    <w:rsid w:val="008E6399"/>
    <w:rsid w:val="008F124C"/>
    <w:rsid w:val="008F20C3"/>
    <w:rsid w:val="008F2C65"/>
    <w:rsid w:val="008F3195"/>
    <w:rsid w:val="008F41AB"/>
    <w:rsid w:val="008F47A8"/>
    <w:rsid w:val="008F4852"/>
    <w:rsid w:val="008F4DD3"/>
    <w:rsid w:val="008F4F4A"/>
    <w:rsid w:val="008F59B9"/>
    <w:rsid w:val="008F5D78"/>
    <w:rsid w:val="008F6AF9"/>
    <w:rsid w:val="008F6B65"/>
    <w:rsid w:val="008F717E"/>
    <w:rsid w:val="0090197B"/>
    <w:rsid w:val="00901FC8"/>
    <w:rsid w:val="0090229C"/>
    <w:rsid w:val="009025AE"/>
    <w:rsid w:val="00902868"/>
    <w:rsid w:val="00903B89"/>
    <w:rsid w:val="00903BC5"/>
    <w:rsid w:val="009054E2"/>
    <w:rsid w:val="00905769"/>
    <w:rsid w:val="00905B86"/>
    <w:rsid w:val="0090656E"/>
    <w:rsid w:val="009069B0"/>
    <w:rsid w:val="00906CDC"/>
    <w:rsid w:val="0090772F"/>
    <w:rsid w:val="00907ABE"/>
    <w:rsid w:val="00907C2B"/>
    <w:rsid w:val="00910881"/>
    <w:rsid w:val="00910A4D"/>
    <w:rsid w:val="00910F93"/>
    <w:rsid w:val="0091248C"/>
    <w:rsid w:val="00913085"/>
    <w:rsid w:val="00914F50"/>
    <w:rsid w:val="00915403"/>
    <w:rsid w:val="009160AC"/>
    <w:rsid w:val="00916CD1"/>
    <w:rsid w:val="00917C5D"/>
    <w:rsid w:val="009213B1"/>
    <w:rsid w:val="00921734"/>
    <w:rsid w:val="00921F40"/>
    <w:rsid w:val="009222D1"/>
    <w:rsid w:val="00922684"/>
    <w:rsid w:val="009230D4"/>
    <w:rsid w:val="009232BF"/>
    <w:rsid w:val="00923901"/>
    <w:rsid w:val="00923E5B"/>
    <w:rsid w:val="009240A8"/>
    <w:rsid w:val="00924779"/>
    <w:rsid w:val="0092560C"/>
    <w:rsid w:val="00927272"/>
    <w:rsid w:val="009272F1"/>
    <w:rsid w:val="00927331"/>
    <w:rsid w:val="00927779"/>
    <w:rsid w:val="009279E5"/>
    <w:rsid w:val="00930FE1"/>
    <w:rsid w:val="00931180"/>
    <w:rsid w:val="00931729"/>
    <w:rsid w:val="00931CB7"/>
    <w:rsid w:val="00931EA9"/>
    <w:rsid w:val="00932752"/>
    <w:rsid w:val="00932C24"/>
    <w:rsid w:val="009340DD"/>
    <w:rsid w:val="00934229"/>
    <w:rsid w:val="0093562E"/>
    <w:rsid w:val="0093607F"/>
    <w:rsid w:val="0093617E"/>
    <w:rsid w:val="00936390"/>
    <w:rsid w:val="00936408"/>
    <w:rsid w:val="009376A4"/>
    <w:rsid w:val="00941003"/>
    <w:rsid w:val="009416A6"/>
    <w:rsid w:val="00941F25"/>
    <w:rsid w:val="00942AD7"/>
    <w:rsid w:val="00942C14"/>
    <w:rsid w:val="009436ED"/>
    <w:rsid w:val="00943986"/>
    <w:rsid w:val="00946A40"/>
    <w:rsid w:val="00946B9A"/>
    <w:rsid w:val="00946D07"/>
    <w:rsid w:val="0095076B"/>
    <w:rsid w:val="00951E7A"/>
    <w:rsid w:val="00952AE6"/>
    <w:rsid w:val="009530D6"/>
    <w:rsid w:val="00953118"/>
    <w:rsid w:val="00953A34"/>
    <w:rsid w:val="00953B63"/>
    <w:rsid w:val="0095710D"/>
    <w:rsid w:val="0095717B"/>
    <w:rsid w:val="0095742D"/>
    <w:rsid w:val="00957B05"/>
    <w:rsid w:val="00960785"/>
    <w:rsid w:val="0096246D"/>
    <w:rsid w:val="0096293F"/>
    <w:rsid w:val="00962FD1"/>
    <w:rsid w:val="00963058"/>
    <w:rsid w:val="00963F23"/>
    <w:rsid w:val="00964140"/>
    <w:rsid w:val="009644C2"/>
    <w:rsid w:val="00965D2E"/>
    <w:rsid w:val="00965D42"/>
    <w:rsid w:val="00965F2C"/>
    <w:rsid w:val="00966148"/>
    <w:rsid w:val="00966394"/>
    <w:rsid w:val="00966C60"/>
    <w:rsid w:val="00967C1B"/>
    <w:rsid w:val="00967DC6"/>
    <w:rsid w:val="0097070A"/>
    <w:rsid w:val="009711A5"/>
    <w:rsid w:val="0097220D"/>
    <w:rsid w:val="0097225A"/>
    <w:rsid w:val="00972B9A"/>
    <w:rsid w:val="0097380D"/>
    <w:rsid w:val="009745FE"/>
    <w:rsid w:val="00975321"/>
    <w:rsid w:val="009755FA"/>
    <w:rsid w:val="00976B7B"/>
    <w:rsid w:val="00976F29"/>
    <w:rsid w:val="00977B7F"/>
    <w:rsid w:val="00977E3B"/>
    <w:rsid w:val="00980034"/>
    <w:rsid w:val="00980AB8"/>
    <w:rsid w:val="00981BF4"/>
    <w:rsid w:val="00981DA0"/>
    <w:rsid w:val="0098203C"/>
    <w:rsid w:val="00982498"/>
    <w:rsid w:val="00983628"/>
    <w:rsid w:val="00983925"/>
    <w:rsid w:val="0098404F"/>
    <w:rsid w:val="009849DB"/>
    <w:rsid w:val="00986BAC"/>
    <w:rsid w:val="009878E5"/>
    <w:rsid w:val="0099033F"/>
    <w:rsid w:val="00990C45"/>
    <w:rsid w:val="00993250"/>
    <w:rsid w:val="009935C0"/>
    <w:rsid w:val="00994A40"/>
    <w:rsid w:val="009959F3"/>
    <w:rsid w:val="00995BC4"/>
    <w:rsid w:val="00995E28"/>
    <w:rsid w:val="0099689F"/>
    <w:rsid w:val="00996CE6"/>
    <w:rsid w:val="0099716C"/>
    <w:rsid w:val="00997BCD"/>
    <w:rsid w:val="009A0524"/>
    <w:rsid w:val="009A1565"/>
    <w:rsid w:val="009A2CA3"/>
    <w:rsid w:val="009A3BD8"/>
    <w:rsid w:val="009A43F0"/>
    <w:rsid w:val="009A5B9B"/>
    <w:rsid w:val="009A75DD"/>
    <w:rsid w:val="009A7D7A"/>
    <w:rsid w:val="009B08B6"/>
    <w:rsid w:val="009B0DBA"/>
    <w:rsid w:val="009B5E44"/>
    <w:rsid w:val="009B6140"/>
    <w:rsid w:val="009B6DE1"/>
    <w:rsid w:val="009B7D89"/>
    <w:rsid w:val="009C019C"/>
    <w:rsid w:val="009C04BD"/>
    <w:rsid w:val="009C05DB"/>
    <w:rsid w:val="009C0F40"/>
    <w:rsid w:val="009C1265"/>
    <w:rsid w:val="009C26DC"/>
    <w:rsid w:val="009C2B75"/>
    <w:rsid w:val="009C3607"/>
    <w:rsid w:val="009C376F"/>
    <w:rsid w:val="009C4C43"/>
    <w:rsid w:val="009C5BBE"/>
    <w:rsid w:val="009C64DF"/>
    <w:rsid w:val="009C6E8A"/>
    <w:rsid w:val="009D0011"/>
    <w:rsid w:val="009D0715"/>
    <w:rsid w:val="009D198F"/>
    <w:rsid w:val="009D3301"/>
    <w:rsid w:val="009D3432"/>
    <w:rsid w:val="009D490C"/>
    <w:rsid w:val="009D4E54"/>
    <w:rsid w:val="009D579E"/>
    <w:rsid w:val="009D5D76"/>
    <w:rsid w:val="009D6B0E"/>
    <w:rsid w:val="009D6B8E"/>
    <w:rsid w:val="009D711F"/>
    <w:rsid w:val="009E2A04"/>
    <w:rsid w:val="009E3C38"/>
    <w:rsid w:val="009E5719"/>
    <w:rsid w:val="009E5B40"/>
    <w:rsid w:val="009F022E"/>
    <w:rsid w:val="009F02F6"/>
    <w:rsid w:val="009F1095"/>
    <w:rsid w:val="009F1149"/>
    <w:rsid w:val="009F152E"/>
    <w:rsid w:val="009F1C5C"/>
    <w:rsid w:val="009F3759"/>
    <w:rsid w:val="009F3D3D"/>
    <w:rsid w:val="009F4635"/>
    <w:rsid w:val="009F4795"/>
    <w:rsid w:val="009F7714"/>
    <w:rsid w:val="009F78B6"/>
    <w:rsid w:val="00A00062"/>
    <w:rsid w:val="00A00193"/>
    <w:rsid w:val="00A00E0A"/>
    <w:rsid w:val="00A03679"/>
    <w:rsid w:val="00A03C10"/>
    <w:rsid w:val="00A04E1B"/>
    <w:rsid w:val="00A05F78"/>
    <w:rsid w:val="00A07BA0"/>
    <w:rsid w:val="00A10C9D"/>
    <w:rsid w:val="00A130F3"/>
    <w:rsid w:val="00A132A9"/>
    <w:rsid w:val="00A146DC"/>
    <w:rsid w:val="00A148F0"/>
    <w:rsid w:val="00A14AC2"/>
    <w:rsid w:val="00A152B1"/>
    <w:rsid w:val="00A15CE7"/>
    <w:rsid w:val="00A2087F"/>
    <w:rsid w:val="00A22240"/>
    <w:rsid w:val="00A22A74"/>
    <w:rsid w:val="00A22AD0"/>
    <w:rsid w:val="00A23442"/>
    <w:rsid w:val="00A24ABA"/>
    <w:rsid w:val="00A265C9"/>
    <w:rsid w:val="00A309B7"/>
    <w:rsid w:val="00A31639"/>
    <w:rsid w:val="00A32062"/>
    <w:rsid w:val="00A3263A"/>
    <w:rsid w:val="00A32DE1"/>
    <w:rsid w:val="00A333B8"/>
    <w:rsid w:val="00A33682"/>
    <w:rsid w:val="00A364D0"/>
    <w:rsid w:val="00A377FF"/>
    <w:rsid w:val="00A40104"/>
    <w:rsid w:val="00A4080C"/>
    <w:rsid w:val="00A40A43"/>
    <w:rsid w:val="00A40C3F"/>
    <w:rsid w:val="00A41064"/>
    <w:rsid w:val="00A426FA"/>
    <w:rsid w:val="00A43D2A"/>
    <w:rsid w:val="00A43F3E"/>
    <w:rsid w:val="00A448AE"/>
    <w:rsid w:val="00A451AA"/>
    <w:rsid w:val="00A468F3"/>
    <w:rsid w:val="00A47712"/>
    <w:rsid w:val="00A47FC3"/>
    <w:rsid w:val="00A50776"/>
    <w:rsid w:val="00A50C5D"/>
    <w:rsid w:val="00A51C04"/>
    <w:rsid w:val="00A520FB"/>
    <w:rsid w:val="00A52260"/>
    <w:rsid w:val="00A52F6C"/>
    <w:rsid w:val="00A53300"/>
    <w:rsid w:val="00A53309"/>
    <w:rsid w:val="00A55990"/>
    <w:rsid w:val="00A5727A"/>
    <w:rsid w:val="00A5748F"/>
    <w:rsid w:val="00A57FFD"/>
    <w:rsid w:val="00A6046E"/>
    <w:rsid w:val="00A6059A"/>
    <w:rsid w:val="00A61841"/>
    <w:rsid w:val="00A6264B"/>
    <w:rsid w:val="00A62753"/>
    <w:rsid w:val="00A62F4E"/>
    <w:rsid w:val="00A63FFC"/>
    <w:rsid w:val="00A656BB"/>
    <w:rsid w:val="00A65E25"/>
    <w:rsid w:val="00A70BF0"/>
    <w:rsid w:val="00A711D0"/>
    <w:rsid w:val="00A716DB"/>
    <w:rsid w:val="00A71D6D"/>
    <w:rsid w:val="00A72F5D"/>
    <w:rsid w:val="00A7314D"/>
    <w:rsid w:val="00A75071"/>
    <w:rsid w:val="00A75094"/>
    <w:rsid w:val="00A76890"/>
    <w:rsid w:val="00A76E68"/>
    <w:rsid w:val="00A7706A"/>
    <w:rsid w:val="00A77E32"/>
    <w:rsid w:val="00A8296F"/>
    <w:rsid w:val="00A82B89"/>
    <w:rsid w:val="00A83256"/>
    <w:rsid w:val="00A8346A"/>
    <w:rsid w:val="00A83C3B"/>
    <w:rsid w:val="00A842CA"/>
    <w:rsid w:val="00A84593"/>
    <w:rsid w:val="00A84A8E"/>
    <w:rsid w:val="00A84F55"/>
    <w:rsid w:val="00A85330"/>
    <w:rsid w:val="00A85607"/>
    <w:rsid w:val="00A86090"/>
    <w:rsid w:val="00A861E7"/>
    <w:rsid w:val="00A86DF6"/>
    <w:rsid w:val="00A87A76"/>
    <w:rsid w:val="00A91A9C"/>
    <w:rsid w:val="00A93A4D"/>
    <w:rsid w:val="00A93B6C"/>
    <w:rsid w:val="00A93E86"/>
    <w:rsid w:val="00A940E1"/>
    <w:rsid w:val="00A96BA3"/>
    <w:rsid w:val="00A96DE3"/>
    <w:rsid w:val="00AA037A"/>
    <w:rsid w:val="00AA152A"/>
    <w:rsid w:val="00AA15A4"/>
    <w:rsid w:val="00AA3521"/>
    <w:rsid w:val="00AA4EA9"/>
    <w:rsid w:val="00AA513A"/>
    <w:rsid w:val="00AA557E"/>
    <w:rsid w:val="00AA5669"/>
    <w:rsid w:val="00AA57B8"/>
    <w:rsid w:val="00AA5B24"/>
    <w:rsid w:val="00AA6D1A"/>
    <w:rsid w:val="00AA6DC0"/>
    <w:rsid w:val="00AA6F7B"/>
    <w:rsid w:val="00AA7094"/>
    <w:rsid w:val="00AA7F84"/>
    <w:rsid w:val="00AB00D0"/>
    <w:rsid w:val="00AB038F"/>
    <w:rsid w:val="00AB0425"/>
    <w:rsid w:val="00AB0971"/>
    <w:rsid w:val="00AB1717"/>
    <w:rsid w:val="00AB42B8"/>
    <w:rsid w:val="00AB4CD3"/>
    <w:rsid w:val="00AB5746"/>
    <w:rsid w:val="00AB5E0E"/>
    <w:rsid w:val="00AB74BE"/>
    <w:rsid w:val="00AB7C96"/>
    <w:rsid w:val="00AB7D2E"/>
    <w:rsid w:val="00AC08A7"/>
    <w:rsid w:val="00AC0EB9"/>
    <w:rsid w:val="00AC161B"/>
    <w:rsid w:val="00AC1D46"/>
    <w:rsid w:val="00AC21A1"/>
    <w:rsid w:val="00AC2A7A"/>
    <w:rsid w:val="00AC2CC7"/>
    <w:rsid w:val="00AC30D1"/>
    <w:rsid w:val="00AC3A62"/>
    <w:rsid w:val="00AC48EB"/>
    <w:rsid w:val="00AC4EB4"/>
    <w:rsid w:val="00AC6733"/>
    <w:rsid w:val="00AC7006"/>
    <w:rsid w:val="00AC76AF"/>
    <w:rsid w:val="00AD2824"/>
    <w:rsid w:val="00AD35A5"/>
    <w:rsid w:val="00AD38F7"/>
    <w:rsid w:val="00AD45DC"/>
    <w:rsid w:val="00AD502D"/>
    <w:rsid w:val="00AD54BF"/>
    <w:rsid w:val="00AD5892"/>
    <w:rsid w:val="00AD5FA7"/>
    <w:rsid w:val="00AD6A4C"/>
    <w:rsid w:val="00AD74DB"/>
    <w:rsid w:val="00AD76B2"/>
    <w:rsid w:val="00AE018A"/>
    <w:rsid w:val="00AE05F6"/>
    <w:rsid w:val="00AE06D2"/>
    <w:rsid w:val="00AE0913"/>
    <w:rsid w:val="00AE0F50"/>
    <w:rsid w:val="00AE109B"/>
    <w:rsid w:val="00AE1944"/>
    <w:rsid w:val="00AE1B35"/>
    <w:rsid w:val="00AE2F60"/>
    <w:rsid w:val="00AE3240"/>
    <w:rsid w:val="00AE3756"/>
    <w:rsid w:val="00AE4311"/>
    <w:rsid w:val="00AE4854"/>
    <w:rsid w:val="00AE49C7"/>
    <w:rsid w:val="00AE4AB8"/>
    <w:rsid w:val="00AE6137"/>
    <w:rsid w:val="00AE6D7D"/>
    <w:rsid w:val="00AE6DE4"/>
    <w:rsid w:val="00AE7054"/>
    <w:rsid w:val="00AE7E22"/>
    <w:rsid w:val="00AF0F59"/>
    <w:rsid w:val="00AF1104"/>
    <w:rsid w:val="00AF158C"/>
    <w:rsid w:val="00AF25FE"/>
    <w:rsid w:val="00AF357E"/>
    <w:rsid w:val="00AF3F58"/>
    <w:rsid w:val="00AF4E26"/>
    <w:rsid w:val="00AF5BF9"/>
    <w:rsid w:val="00AF5D37"/>
    <w:rsid w:val="00AF6DF8"/>
    <w:rsid w:val="00AF7288"/>
    <w:rsid w:val="00B003AB"/>
    <w:rsid w:val="00B00773"/>
    <w:rsid w:val="00B01A32"/>
    <w:rsid w:val="00B0212B"/>
    <w:rsid w:val="00B02480"/>
    <w:rsid w:val="00B04E46"/>
    <w:rsid w:val="00B0532E"/>
    <w:rsid w:val="00B06C21"/>
    <w:rsid w:val="00B06CEB"/>
    <w:rsid w:val="00B07007"/>
    <w:rsid w:val="00B101D1"/>
    <w:rsid w:val="00B10C58"/>
    <w:rsid w:val="00B116B7"/>
    <w:rsid w:val="00B12421"/>
    <w:rsid w:val="00B1261B"/>
    <w:rsid w:val="00B1307F"/>
    <w:rsid w:val="00B139F8"/>
    <w:rsid w:val="00B1410C"/>
    <w:rsid w:val="00B14721"/>
    <w:rsid w:val="00B148B2"/>
    <w:rsid w:val="00B14C79"/>
    <w:rsid w:val="00B14ECD"/>
    <w:rsid w:val="00B15C54"/>
    <w:rsid w:val="00B16729"/>
    <w:rsid w:val="00B16DD9"/>
    <w:rsid w:val="00B16F44"/>
    <w:rsid w:val="00B174E9"/>
    <w:rsid w:val="00B21323"/>
    <w:rsid w:val="00B21523"/>
    <w:rsid w:val="00B21540"/>
    <w:rsid w:val="00B21674"/>
    <w:rsid w:val="00B21AC7"/>
    <w:rsid w:val="00B2452F"/>
    <w:rsid w:val="00B247A6"/>
    <w:rsid w:val="00B249A2"/>
    <w:rsid w:val="00B2772E"/>
    <w:rsid w:val="00B27C72"/>
    <w:rsid w:val="00B313A8"/>
    <w:rsid w:val="00B31DF2"/>
    <w:rsid w:val="00B34639"/>
    <w:rsid w:val="00B34C21"/>
    <w:rsid w:val="00B34CF4"/>
    <w:rsid w:val="00B357BC"/>
    <w:rsid w:val="00B36667"/>
    <w:rsid w:val="00B371CF"/>
    <w:rsid w:val="00B40756"/>
    <w:rsid w:val="00B418DC"/>
    <w:rsid w:val="00B41BF3"/>
    <w:rsid w:val="00B42D99"/>
    <w:rsid w:val="00B4329C"/>
    <w:rsid w:val="00B4370C"/>
    <w:rsid w:val="00B43EAF"/>
    <w:rsid w:val="00B44F26"/>
    <w:rsid w:val="00B46999"/>
    <w:rsid w:val="00B50C6B"/>
    <w:rsid w:val="00B512AB"/>
    <w:rsid w:val="00B514A7"/>
    <w:rsid w:val="00B53323"/>
    <w:rsid w:val="00B53803"/>
    <w:rsid w:val="00B53CC2"/>
    <w:rsid w:val="00B53DB8"/>
    <w:rsid w:val="00B53F7A"/>
    <w:rsid w:val="00B54FF3"/>
    <w:rsid w:val="00B553F5"/>
    <w:rsid w:val="00B55BD5"/>
    <w:rsid w:val="00B56393"/>
    <w:rsid w:val="00B5689C"/>
    <w:rsid w:val="00B57A21"/>
    <w:rsid w:val="00B6136B"/>
    <w:rsid w:val="00B62CCD"/>
    <w:rsid w:val="00B62F76"/>
    <w:rsid w:val="00B638BE"/>
    <w:rsid w:val="00B653BE"/>
    <w:rsid w:val="00B6543E"/>
    <w:rsid w:val="00B659CE"/>
    <w:rsid w:val="00B65F4B"/>
    <w:rsid w:val="00B665E6"/>
    <w:rsid w:val="00B6667B"/>
    <w:rsid w:val="00B66ECA"/>
    <w:rsid w:val="00B67227"/>
    <w:rsid w:val="00B67528"/>
    <w:rsid w:val="00B70FF7"/>
    <w:rsid w:val="00B7233D"/>
    <w:rsid w:val="00B72F84"/>
    <w:rsid w:val="00B75E81"/>
    <w:rsid w:val="00B774D5"/>
    <w:rsid w:val="00B777BA"/>
    <w:rsid w:val="00B823E5"/>
    <w:rsid w:val="00B8412B"/>
    <w:rsid w:val="00B84EAD"/>
    <w:rsid w:val="00B87020"/>
    <w:rsid w:val="00B87E92"/>
    <w:rsid w:val="00B87FD3"/>
    <w:rsid w:val="00B90D42"/>
    <w:rsid w:val="00B9140C"/>
    <w:rsid w:val="00B91C9B"/>
    <w:rsid w:val="00B91DA2"/>
    <w:rsid w:val="00B921F4"/>
    <w:rsid w:val="00B92298"/>
    <w:rsid w:val="00B93193"/>
    <w:rsid w:val="00B93A86"/>
    <w:rsid w:val="00B93DAC"/>
    <w:rsid w:val="00B945F5"/>
    <w:rsid w:val="00B95046"/>
    <w:rsid w:val="00B950B1"/>
    <w:rsid w:val="00B95547"/>
    <w:rsid w:val="00B96F97"/>
    <w:rsid w:val="00BA1F6E"/>
    <w:rsid w:val="00BA2334"/>
    <w:rsid w:val="00BA2A41"/>
    <w:rsid w:val="00BA3186"/>
    <w:rsid w:val="00BA3CC1"/>
    <w:rsid w:val="00BA47F7"/>
    <w:rsid w:val="00BA4901"/>
    <w:rsid w:val="00BA51D2"/>
    <w:rsid w:val="00BA547F"/>
    <w:rsid w:val="00BA5D8F"/>
    <w:rsid w:val="00BA63F2"/>
    <w:rsid w:val="00BA6532"/>
    <w:rsid w:val="00BA69A9"/>
    <w:rsid w:val="00BA69F6"/>
    <w:rsid w:val="00BA73CD"/>
    <w:rsid w:val="00BB0784"/>
    <w:rsid w:val="00BB07A8"/>
    <w:rsid w:val="00BB0FF7"/>
    <w:rsid w:val="00BB206E"/>
    <w:rsid w:val="00BB22DF"/>
    <w:rsid w:val="00BB2B88"/>
    <w:rsid w:val="00BB465C"/>
    <w:rsid w:val="00BB4CE7"/>
    <w:rsid w:val="00BB5314"/>
    <w:rsid w:val="00BB6947"/>
    <w:rsid w:val="00BB7D62"/>
    <w:rsid w:val="00BB7FB7"/>
    <w:rsid w:val="00BC0C6D"/>
    <w:rsid w:val="00BC1AE0"/>
    <w:rsid w:val="00BC2BD1"/>
    <w:rsid w:val="00BC40D3"/>
    <w:rsid w:val="00BC4276"/>
    <w:rsid w:val="00BC5C89"/>
    <w:rsid w:val="00BC6321"/>
    <w:rsid w:val="00BC6CB7"/>
    <w:rsid w:val="00BC7366"/>
    <w:rsid w:val="00BC7D45"/>
    <w:rsid w:val="00BD005A"/>
    <w:rsid w:val="00BD0441"/>
    <w:rsid w:val="00BD0B92"/>
    <w:rsid w:val="00BD19AD"/>
    <w:rsid w:val="00BD1F35"/>
    <w:rsid w:val="00BD2C60"/>
    <w:rsid w:val="00BD4EC9"/>
    <w:rsid w:val="00BD65EF"/>
    <w:rsid w:val="00BD7B9A"/>
    <w:rsid w:val="00BE28FB"/>
    <w:rsid w:val="00BE4198"/>
    <w:rsid w:val="00BE4454"/>
    <w:rsid w:val="00BE4EC8"/>
    <w:rsid w:val="00BE5EDB"/>
    <w:rsid w:val="00BE621D"/>
    <w:rsid w:val="00BE6230"/>
    <w:rsid w:val="00BE685C"/>
    <w:rsid w:val="00BE6A53"/>
    <w:rsid w:val="00BF07DC"/>
    <w:rsid w:val="00BF08EF"/>
    <w:rsid w:val="00BF0E90"/>
    <w:rsid w:val="00BF17DB"/>
    <w:rsid w:val="00BF2173"/>
    <w:rsid w:val="00BF3A05"/>
    <w:rsid w:val="00BF4291"/>
    <w:rsid w:val="00BF5AD4"/>
    <w:rsid w:val="00BF7155"/>
    <w:rsid w:val="00BF7F21"/>
    <w:rsid w:val="00BF7F65"/>
    <w:rsid w:val="00C02D38"/>
    <w:rsid w:val="00C030C8"/>
    <w:rsid w:val="00C04846"/>
    <w:rsid w:val="00C0551D"/>
    <w:rsid w:val="00C05E66"/>
    <w:rsid w:val="00C063DD"/>
    <w:rsid w:val="00C065BB"/>
    <w:rsid w:val="00C06634"/>
    <w:rsid w:val="00C073E4"/>
    <w:rsid w:val="00C11EAB"/>
    <w:rsid w:val="00C1214A"/>
    <w:rsid w:val="00C1226D"/>
    <w:rsid w:val="00C1281E"/>
    <w:rsid w:val="00C12862"/>
    <w:rsid w:val="00C133D5"/>
    <w:rsid w:val="00C16061"/>
    <w:rsid w:val="00C1625B"/>
    <w:rsid w:val="00C16468"/>
    <w:rsid w:val="00C166A2"/>
    <w:rsid w:val="00C17557"/>
    <w:rsid w:val="00C175AF"/>
    <w:rsid w:val="00C17621"/>
    <w:rsid w:val="00C17713"/>
    <w:rsid w:val="00C20E9C"/>
    <w:rsid w:val="00C20FF5"/>
    <w:rsid w:val="00C217CC"/>
    <w:rsid w:val="00C21B7B"/>
    <w:rsid w:val="00C21CB4"/>
    <w:rsid w:val="00C226EC"/>
    <w:rsid w:val="00C244B3"/>
    <w:rsid w:val="00C24A96"/>
    <w:rsid w:val="00C24F9D"/>
    <w:rsid w:val="00C25029"/>
    <w:rsid w:val="00C25581"/>
    <w:rsid w:val="00C25D6D"/>
    <w:rsid w:val="00C25DAF"/>
    <w:rsid w:val="00C25F44"/>
    <w:rsid w:val="00C26480"/>
    <w:rsid w:val="00C265C5"/>
    <w:rsid w:val="00C26D6D"/>
    <w:rsid w:val="00C27402"/>
    <w:rsid w:val="00C30842"/>
    <w:rsid w:val="00C30EB0"/>
    <w:rsid w:val="00C31AFE"/>
    <w:rsid w:val="00C31E3F"/>
    <w:rsid w:val="00C32284"/>
    <w:rsid w:val="00C32C5E"/>
    <w:rsid w:val="00C32E63"/>
    <w:rsid w:val="00C334D3"/>
    <w:rsid w:val="00C33754"/>
    <w:rsid w:val="00C33A07"/>
    <w:rsid w:val="00C3434A"/>
    <w:rsid w:val="00C35DB2"/>
    <w:rsid w:val="00C35FAB"/>
    <w:rsid w:val="00C36A3F"/>
    <w:rsid w:val="00C371E6"/>
    <w:rsid w:val="00C422CD"/>
    <w:rsid w:val="00C434C4"/>
    <w:rsid w:val="00C46F18"/>
    <w:rsid w:val="00C5045F"/>
    <w:rsid w:val="00C50888"/>
    <w:rsid w:val="00C5171B"/>
    <w:rsid w:val="00C51E67"/>
    <w:rsid w:val="00C52233"/>
    <w:rsid w:val="00C52465"/>
    <w:rsid w:val="00C53CA1"/>
    <w:rsid w:val="00C54708"/>
    <w:rsid w:val="00C54BF9"/>
    <w:rsid w:val="00C56313"/>
    <w:rsid w:val="00C565F6"/>
    <w:rsid w:val="00C566FB"/>
    <w:rsid w:val="00C57AA7"/>
    <w:rsid w:val="00C57D13"/>
    <w:rsid w:val="00C600EC"/>
    <w:rsid w:val="00C6021D"/>
    <w:rsid w:val="00C603BE"/>
    <w:rsid w:val="00C60473"/>
    <w:rsid w:val="00C612AD"/>
    <w:rsid w:val="00C6158B"/>
    <w:rsid w:val="00C6279E"/>
    <w:rsid w:val="00C62941"/>
    <w:rsid w:val="00C6303E"/>
    <w:rsid w:val="00C635AA"/>
    <w:rsid w:val="00C649FE"/>
    <w:rsid w:val="00C656B9"/>
    <w:rsid w:val="00C65922"/>
    <w:rsid w:val="00C6614A"/>
    <w:rsid w:val="00C661D1"/>
    <w:rsid w:val="00C7107D"/>
    <w:rsid w:val="00C74449"/>
    <w:rsid w:val="00C74EE6"/>
    <w:rsid w:val="00C768F0"/>
    <w:rsid w:val="00C77E5B"/>
    <w:rsid w:val="00C8165B"/>
    <w:rsid w:val="00C83B38"/>
    <w:rsid w:val="00C84078"/>
    <w:rsid w:val="00C849AE"/>
    <w:rsid w:val="00C851A7"/>
    <w:rsid w:val="00C854C8"/>
    <w:rsid w:val="00C85F2C"/>
    <w:rsid w:val="00C862F4"/>
    <w:rsid w:val="00C8660F"/>
    <w:rsid w:val="00C86875"/>
    <w:rsid w:val="00C876EE"/>
    <w:rsid w:val="00C87A42"/>
    <w:rsid w:val="00C87DF7"/>
    <w:rsid w:val="00C90515"/>
    <w:rsid w:val="00C90D53"/>
    <w:rsid w:val="00C90DD1"/>
    <w:rsid w:val="00C91DE0"/>
    <w:rsid w:val="00C91FB5"/>
    <w:rsid w:val="00C945FD"/>
    <w:rsid w:val="00C94B5A"/>
    <w:rsid w:val="00C9500D"/>
    <w:rsid w:val="00C950B9"/>
    <w:rsid w:val="00C952AE"/>
    <w:rsid w:val="00C958D0"/>
    <w:rsid w:val="00C961EF"/>
    <w:rsid w:val="00C97B8C"/>
    <w:rsid w:val="00C97C1E"/>
    <w:rsid w:val="00CA023B"/>
    <w:rsid w:val="00CA255F"/>
    <w:rsid w:val="00CA2BA5"/>
    <w:rsid w:val="00CA34FB"/>
    <w:rsid w:val="00CA48A2"/>
    <w:rsid w:val="00CA4C40"/>
    <w:rsid w:val="00CA567E"/>
    <w:rsid w:val="00CA5B55"/>
    <w:rsid w:val="00CA79A8"/>
    <w:rsid w:val="00CB08DD"/>
    <w:rsid w:val="00CB0A9E"/>
    <w:rsid w:val="00CB0E21"/>
    <w:rsid w:val="00CB1096"/>
    <w:rsid w:val="00CB1C34"/>
    <w:rsid w:val="00CB1E45"/>
    <w:rsid w:val="00CB28AA"/>
    <w:rsid w:val="00CB37E7"/>
    <w:rsid w:val="00CB43BC"/>
    <w:rsid w:val="00CB536B"/>
    <w:rsid w:val="00CB58B4"/>
    <w:rsid w:val="00CB5A73"/>
    <w:rsid w:val="00CB5EA8"/>
    <w:rsid w:val="00CB654B"/>
    <w:rsid w:val="00CB6EDE"/>
    <w:rsid w:val="00CB789C"/>
    <w:rsid w:val="00CB78B2"/>
    <w:rsid w:val="00CB79AF"/>
    <w:rsid w:val="00CC1946"/>
    <w:rsid w:val="00CC25AD"/>
    <w:rsid w:val="00CC315D"/>
    <w:rsid w:val="00CC355C"/>
    <w:rsid w:val="00CC3578"/>
    <w:rsid w:val="00CC3918"/>
    <w:rsid w:val="00CC417A"/>
    <w:rsid w:val="00CC4351"/>
    <w:rsid w:val="00CC5523"/>
    <w:rsid w:val="00CC5ADF"/>
    <w:rsid w:val="00CC627D"/>
    <w:rsid w:val="00CC71D6"/>
    <w:rsid w:val="00CC722D"/>
    <w:rsid w:val="00CD00C7"/>
    <w:rsid w:val="00CD0BB5"/>
    <w:rsid w:val="00CD1E04"/>
    <w:rsid w:val="00CD2095"/>
    <w:rsid w:val="00CD2B42"/>
    <w:rsid w:val="00CD44F1"/>
    <w:rsid w:val="00CD4D99"/>
    <w:rsid w:val="00CD6635"/>
    <w:rsid w:val="00CD66B6"/>
    <w:rsid w:val="00CD6958"/>
    <w:rsid w:val="00CD6E75"/>
    <w:rsid w:val="00CD7E6D"/>
    <w:rsid w:val="00CE062D"/>
    <w:rsid w:val="00CE0CB1"/>
    <w:rsid w:val="00CE0E54"/>
    <w:rsid w:val="00CE1206"/>
    <w:rsid w:val="00CE26FD"/>
    <w:rsid w:val="00CE2761"/>
    <w:rsid w:val="00CE27C8"/>
    <w:rsid w:val="00CE34B5"/>
    <w:rsid w:val="00CE371D"/>
    <w:rsid w:val="00CE4198"/>
    <w:rsid w:val="00CE4328"/>
    <w:rsid w:val="00CE6C0C"/>
    <w:rsid w:val="00CF2429"/>
    <w:rsid w:val="00CF2630"/>
    <w:rsid w:val="00CF3157"/>
    <w:rsid w:val="00CF3917"/>
    <w:rsid w:val="00CF3C20"/>
    <w:rsid w:val="00CF3C55"/>
    <w:rsid w:val="00CF4D80"/>
    <w:rsid w:val="00CF7158"/>
    <w:rsid w:val="00CF7B8F"/>
    <w:rsid w:val="00D01EB2"/>
    <w:rsid w:val="00D03E9C"/>
    <w:rsid w:val="00D0589A"/>
    <w:rsid w:val="00D06E89"/>
    <w:rsid w:val="00D0737B"/>
    <w:rsid w:val="00D07B58"/>
    <w:rsid w:val="00D12272"/>
    <w:rsid w:val="00D12707"/>
    <w:rsid w:val="00D12A3D"/>
    <w:rsid w:val="00D12AB0"/>
    <w:rsid w:val="00D14B81"/>
    <w:rsid w:val="00D1656E"/>
    <w:rsid w:val="00D1679E"/>
    <w:rsid w:val="00D16906"/>
    <w:rsid w:val="00D16CCC"/>
    <w:rsid w:val="00D216DC"/>
    <w:rsid w:val="00D22208"/>
    <w:rsid w:val="00D2261E"/>
    <w:rsid w:val="00D238CC"/>
    <w:rsid w:val="00D23C93"/>
    <w:rsid w:val="00D24072"/>
    <w:rsid w:val="00D2688F"/>
    <w:rsid w:val="00D2743E"/>
    <w:rsid w:val="00D27691"/>
    <w:rsid w:val="00D31277"/>
    <w:rsid w:val="00D3171D"/>
    <w:rsid w:val="00D33061"/>
    <w:rsid w:val="00D33B4B"/>
    <w:rsid w:val="00D34833"/>
    <w:rsid w:val="00D348B8"/>
    <w:rsid w:val="00D35326"/>
    <w:rsid w:val="00D37153"/>
    <w:rsid w:val="00D37F5E"/>
    <w:rsid w:val="00D40172"/>
    <w:rsid w:val="00D40566"/>
    <w:rsid w:val="00D40FFE"/>
    <w:rsid w:val="00D43294"/>
    <w:rsid w:val="00D43359"/>
    <w:rsid w:val="00D4400A"/>
    <w:rsid w:val="00D4421B"/>
    <w:rsid w:val="00D4452F"/>
    <w:rsid w:val="00D44BD1"/>
    <w:rsid w:val="00D45FBC"/>
    <w:rsid w:val="00D46984"/>
    <w:rsid w:val="00D47F7B"/>
    <w:rsid w:val="00D502BD"/>
    <w:rsid w:val="00D50623"/>
    <w:rsid w:val="00D50673"/>
    <w:rsid w:val="00D50D56"/>
    <w:rsid w:val="00D527FD"/>
    <w:rsid w:val="00D52EF3"/>
    <w:rsid w:val="00D533D2"/>
    <w:rsid w:val="00D5357A"/>
    <w:rsid w:val="00D53BEC"/>
    <w:rsid w:val="00D563E7"/>
    <w:rsid w:val="00D57083"/>
    <w:rsid w:val="00D57189"/>
    <w:rsid w:val="00D6062E"/>
    <w:rsid w:val="00D60AE5"/>
    <w:rsid w:val="00D6184B"/>
    <w:rsid w:val="00D61D46"/>
    <w:rsid w:val="00D63FAF"/>
    <w:rsid w:val="00D64FC9"/>
    <w:rsid w:val="00D65832"/>
    <w:rsid w:val="00D66B1F"/>
    <w:rsid w:val="00D66D57"/>
    <w:rsid w:val="00D67004"/>
    <w:rsid w:val="00D6748E"/>
    <w:rsid w:val="00D70A26"/>
    <w:rsid w:val="00D71A73"/>
    <w:rsid w:val="00D72491"/>
    <w:rsid w:val="00D729BC"/>
    <w:rsid w:val="00D73707"/>
    <w:rsid w:val="00D74A06"/>
    <w:rsid w:val="00D74B55"/>
    <w:rsid w:val="00D74C48"/>
    <w:rsid w:val="00D74D94"/>
    <w:rsid w:val="00D75704"/>
    <w:rsid w:val="00D76DFB"/>
    <w:rsid w:val="00D7741B"/>
    <w:rsid w:val="00D77FAB"/>
    <w:rsid w:val="00D81779"/>
    <w:rsid w:val="00D8345B"/>
    <w:rsid w:val="00D8378B"/>
    <w:rsid w:val="00D84BE4"/>
    <w:rsid w:val="00D854C1"/>
    <w:rsid w:val="00D85554"/>
    <w:rsid w:val="00D86C90"/>
    <w:rsid w:val="00D905C5"/>
    <w:rsid w:val="00D90713"/>
    <w:rsid w:val="00D920D9"/>
    <w:rsid w:val="00D92100"/>
    <w:rsid w:val="00D9217C"/>
    <w:rsid w:val="00D92210"/>
    <w:rsid w:val="00D92377"/>
    <w:rsid w:val="00D9254D"/>
    <w:rsid w:val="00D928A7"/>
    <w:rsid w:val="00D93540"/>
    <w:rsid w:val="00D94070"/>
    <w:rsid w:val="00D94975"/>
    <w:rsid w:val="00D9628D"/>
    <w:rsid w:val="00D9654F"/>
    <w:rsid w:val="00D9705C"/>
    <w:rsid w:val="00D97305"/>
    <w:rsid w:val="00D97831"/>
    <w:rsid w:val="00DA1226"/>
    <w:rsid w:val="00DA1D19"/>
    <w:rsid w:val="00DA2308"/>
    <w:rsid w:val="00DA35E9"/>
    <w:rsid w:val="00DA3FF9"/>
    <w:rsid w:val="00DA4E79"/>
    <w:rsid w:val="00DA530C"/>
    <w:rsid w:val="00DA55EF"/>
    <w:rsid w:val="00DA5696"/>
    <w:rsid w:val="00DA5741"/>
    <w:rsid w:val="00DA5B69"/>
    <w:rsid w:val="00DA604E"/>
    <w:rsid w:val="00DA6107"/>
    <w:rsid w:val="00DA610A"/>
    <w:rsid w:val="00DB0ED5"/>
    <w:rsid w:val="00DB14C9"/>
    <w:rsid w:val="00DB1E8E"/>
    <w:rsid w:val="00DB509B"/>
    <w:rsid w:val="00DB54DF"/>
    <w:rsid w:val="00DB55D2"/>
    <w:rsid w:val="00DB7C1A"/>
    <w:rsid w:val="00DC0BEF"/>
    <w:rsid w:val="00DC2268"/>
    <w:rsid w:val="00DC2775"/>
    <w:rsid w:val="00DC368E"/>
    <w:rsid w:val="00DC3A20"/>
    <w:rsid w:val="00DC3B42"/>
    <w:rsid w:val="00DC476D"/>
    <w:rsid w:val="00DC59CE"/>
    <w:rsid w:val="00DC5DA4"/>
    <w:rsid w:val="00DC5DC3"/>
    <w:rsid w:val="00DC6C5E"/>
    <w:rsid w:val="00DC740C"/>
    <w:rsid w:val="00DC76D1"/>
    <w:rsid w:val="00DD0E76"/>
    <w:rsid w:val="00DD3600"/>
    <w:rsid w:val="00DD396B"/>
    <w:rsid w:val="00DD4B94"/>
    <w:rsid w:val="00DD5DE4"/>
    <w:rsid w:val="00DE12C2"/>
    <w:rsid w:val="00DE1301"/>
    <w:rsid w:val="00DE1EFF"/>
    <w:rsid w:val="00DE234B"/>
    <w:rsid w:val="00DE27C2"/>
    <w:rsid w:val="00DE2F68"/>
    <w:rsid w:val="00DE3C85"/>
    <w:rsid w:val="00DE417F"/>
    <w:rsid w:val="00DE544C"/>
    <w:rsid w:val="00DE7735"/>
    <w:rsid w:val="00DE7920"/>
    <w:rsid w:val="00DF0358"/>
    <w:rsid w:val="00DF03D8"/>
    <w:rsid w:val="00DF07BB"/>
    <w:rsid w:val="00DF3FAB"/>
    <w:rsid w:val="00DF41C4"/>
    <w:rsid w:val="00DF4231"/>
    <w:rsid w:val="00DF4A3D"/>
    <w:rsid w:val="00DF4EE8"/>
    <w:rsid w:val="00DF6AC5"/>
    <w:rsid w:val="00DF71A4"/>
    <w:rsid w:val="00DF7411"/>
    <w:rsid w:val="00E00962"/>
    <w:rsid w:val="00E00D70"/>
    <w:rsid w:val="00E020AA"/>
    <w:rsid w:val="00E03CC8"/>
    <w:rsid w:val="00E055AC"/>
    <w:rsid w:val="00E0670F"/>
    <w:rsid w:val="00E06FCC"/>
    <w:rsid w:val="00E077BF"/>
    <w:rsid w:val="00E10085"/>
    <w:rsid w:val="00E106D0"/>
    <w:rsid w:val="00E1095C"/>
    <w:rsid w:val="00E11B3F"/>
    <w:rsid w:val="00E12AED"/>
    <w:rsid w:val="00E13337"/>
    <w:rsid w:val="00E13ABC"/>
    <w:rsid w:val="00E13BEA"/>
    <w:rsid w:val="00E13E2A"/>
    <w:rsid w:val="00E1464C"/>
    <w:rsid w:val="00E14A03"/>
    <w:rsid w:val="00E15695"/>
    <w:rsid w:val="00E16B91"/>
    <w:rsid w:val="00E178FD"/>
    <w:rsid w:val="00E20FDE"/>
    <w:rsid w:val="00E21DBC"/>
    <w:rsid w:val="00E21E3F"/>
    <w:rsid w:val="00E21EA5"/>
    <w:rsid w:val="00E2227A"/>
    <w:rsid w:val="00E23F9A"/>
    <w:rsid w:val="00E2460D"/>
    <w:rsid w:val="00E255C2"/>
    <w:rsid w:val="00E26F82"/>
    <w:rsid w:val="00E31D47"/>
    <w:rsid w:val="00E31F8B"/>
    <w:rsid w:val="00E32254"/>
    <w:rsid w:val="00E327F8"/>
    <w:rsid w:val="00E32B8B"/>
    <w:rsid w:val="00E334BE"/>
    <w:rsid w:val="00E336C8"/>
    <w:rsid w:val="00E33DA2"/>
    <w:rsid w:val="00E34ECF"/>
    <w:rsid w:val="00E35479"/>
    <w:rsid w:val="00E35918"/>
    <w:rsid w:val="00E35C3A"/>
    <w:rsid w:val="00E364E9"/>
    <w:rsid w:val="00E36730"/>
    <w:rsid w:val="00E37DA9"/>
    <w:rsid w:val="00E40974"/>
    <w:rsid w:val="00E40A51"/>
    <w:rsid w:val="00E42300"/>
    <w:rsid w:val="00E4235A"/>
    <w:rsid w:val="00E42975"/>
    <w:rsid w:val="00E4302D"/>
    <w:rsid w:val="00E43E61"/>
    <w:rsid w:val="00E455E9"/>
    <w:rsid w:val="00E45C17"/>
    <w:rsid w:val="00E46038"/>
    <w:rsid w:val="00E473F5"/>
    <w:rsid w:val="00E47881"/>
    <w:rsid w:val="00E47A23"/>
    <w:rsid w:val="00E50A25"/>
    <w:rsid w:val="00E50BB8"/>
    <w:rsid w:val="00E50E29"/>
    <w:rsid w:val="00E50EFB"/>
    <w:rsid w:val="00E51A15"/>
    <w:rsid w:val="00E51B41"/>
    <w:rsid w:val="00E51DC3"/>
    <w:rsid w:val="00E5257A"/>
    <w:rsid w:val="00E52B98"/>
    <w:rsid w:val="00E52C68"/>
    <w:rsid w:val="00E53075"/>
    <w:rsid w:val="00E535A3"/>
    <w:rsid w:val="00E53D4F"/>
    <w:rsid w:val="00E54314"/>
    <w:rsid w:val="00E547DD"/>
    <w:rsid w:val="00E561ED"/>
    <w:rsid w:val="00E57341"/>
    <w:rsid w:val="00E60577"/>
    <w:rsid w:val="00E628E6"/>
    <w:rsid w:val="00E639A7"/>
    <w:rsid w:val="00E64655"/>
    <w:rsid w:val="00E6566C"/>
    <w:rsid w:val="00E65AA6"/>
    <w:rsid w:val="00E66283"/>
    <w:rsid w:val="00E66ED7"/>
    <w:rsid w:val="00E66F0C"/>
    <w:rsid w:val="00E67095"/>
    <w:rsid w:val="00E67CE2"/>
    <w:rsid w:val="00E7060A"/>
    <w:rsid w:val="00E70999"/>
    <w:rsid w:val="00E710CF"/>
    <w:rsid w:val="00E730E8"/>
    <w:rsid w:val="00E74596"/>
    <w:rsid w:val="00E74A5E"/>
    <w:rsid w:val="00E76167"/>
    <w:rsid w:val="00E7661A"/>
    <w:rsid w:val="00E76E82"/>
    <w:rsid w:val="00E771BE"/>
    <w:rsid w:val="00E80D64"/>
    <w:rsid w:val="00E80FED"/>
    <w:rsid w:val="00E81905"/>
    <w:rsid w:val="00E81DDD"/>
    <w:rsid w:val="00E8207C"/>
    <w:rsid w:val="00E82972"/>
    <w:rsid w:val="00E8329B"/>
    <w:rsid w:val="00E836C5"/>
    <w:rsid w:val="00E844D4"/>
    <w:rsid w:val="00E854E2"/>
    <w:rsid w:val="00E87416"/>
    <w:rsid w:val="00E874E0"/>
    <w:rsid w:val="00E90001"/>
    <w:rsid w:val="00E902E3"/>
    <w:rsid w:val="00E90933"/>
    <w:rsid w:val="00E90CF1"/>
    <w:rsid w:val="00E92700"/>
    <w:rsid w:val="00E92C82"/>
    <w:rsid w:val="00E937A2"/>
    <w:rsid w:val="00E95FFA"/>
    <w:rsid w:val="00E9611B"/>
    <w:rsid w:val="00E968EA"/>
    <w:rsid w:val="00E97C5E"/>
    <w:rsid w:val="00EA0D9E"/>
    <w:rsid w:val="00EA0E41"/>
    <w:rsid w:val="00EA0F47"/>
    <w:rsid w:val="00EA0F58"/>
    <w:rsid w:val="00EA1230"/>
    <w:rsid w:val="00EA25B9"/>
    <w:rsid w:val="00EA29D6"/>
    <w:rsid w:val="00EA2F00"/>
    <w:rsid w:val="00EA372B"/>
    <w:rsid w:val="00EA42DC"/>
    <w:rsid w:val="00EA4A47"/>
    <w:rsid w:val="00EA5249"/>
    <w:rsid w:val="00EA6251"/>
    <w:rsid w:val="00EA69A5"/>
    <w:rsid w:val="00EB035F"/>
    <w:rsid w:val="00EB070F"/>
    <w:rsid w:val="00EB0F0A"/>
    <w:rsid w:val="00EB16F9"/>
    <w:rsid w:val="00EB21B2"/>
    <w:rsid w:val="00EB2545"/>
    <w:rsid w:val="00EB33CA"/>
    <w:rsid w:val="00EB539F"/>
    <w:rsid w:val="00EB5987"/>
    <w:rsid w:val="00EB6AAA"/>
    <w:rsid w:val="00EB7659"/>
    <w:rsid w:val="00EB767D"/>
    <w:rsid w:val="00EB7813"/>
    <w:rsid w:val="00EC0351"/>
    <w:rsid w:val="00EC0C8C"/>
    <w:rsid w:val="00EC13E3"/>
    <w:rsid w:val="00EC2955"/>
    <w:rsid w:val="00EC2BAF"/>
    <w:rsid w:val="00EC4196"/>
    <w:rsid w:val="00EC4E7F"/>
    <w:rsid w:val="00EC4FFF"/>
    <w:rsid w:val="00EC513E"/>
    <w:rsid w:val="00EC6385"/>
    <w:rsid w:val="00EC714C"/>
    <w:rsid w:val="00EC7855"/>
    <w:rsid w:val="00EC7C9B"/>
    <w:rsid w:val="00EC7DB6"/>
    <w:rsid w:val="00ED124C"/>
    <w:rsid w:val="00ED172A"/>
    <w:rsid w:val="00ED220F"/>
    <w:rsid w:val="00ED25A1"/>
    <w:rsid w:val="00ED25B7"/>
    <w:rsid w:val="00ED4BBB"/>
    <w:rsid w:val="00ED6495"/>
    <w:rsid w:val="00ED6562"/>
    <w:rsid w:val="00ED6E00"/>
    <w:rsid w:val="00ED7315"/>
    <w:rsid w:val="00ED7A1D"/>
    <w:rsid w:val="00EE0332"/>
    <w:rsid w:val="00EE153A"/>
    <w:rsid w:val="00EE1DAF"/>
    <w:rsid w:val="00EE228E"/>
    <w:rsid w:val="00EE27AD"/>
    <w:rsid w:val="00EE3943"/>
    <w:rsid w:val="00EE3ABA"/>
    <w:rsid w:val="00EE5469"/>
    <w:rsid w:val="00EE5BEE"/>
    <w:rsid w:val="00EE5EBC"/>
    <w:rsid w:val="00EE60B6"/>
    <w:rsid w:val="00EE741C"/>
    <w:rsid w:val="00EF0889"/>
    <w:rsid w:val="00EF2818"/>
    <w:rsid w:val="00EF3B99"/>
    <w:rsid w:val="00EF451B"/>
    <w:rsid w:val="00EF4649"/>
    <w:rsid w:val="00EF591A"/>
    <w:rsid w:val="00EF653F"/>
    <w:rsid w:val="00EF6C73"/>
    <w:rsid w:val="00EF7009"/>
    <w:rsid w:val="00F0279A"/>
    <w:rsid w:val="00F02F59"/>
    <w:rsid w:val="00F059A9"/>
    <w:rsid w:val="00F078FD"/>
    <w:rsid w:val="00F07B11"/>
    <w:rsid w:val="00F10459"/>
    <w:rsid w:val="00F104C2"/>
    <w:rsid w:val="00F11212"/>
    <w:rsid w:val="00F12828"/>
    <w:rsid w:val="00F12EE5"/>
    <w:rsid w:val="00F13048"/>
    <w:rsid w:val="00F14C67"/>
    <w:rsid w:val="00F15266"/>
    <w:rsid w:val="00F158CE"/>
    <w:rsid w:val="00F15B35"/>
    <w:rsid w:val="00F16668"/>
    <w:rsid w:val="00F168BC"/>
    <w:rsid w:val="00F16A52"/>
    <w:rsid w:val="00F16F78"/>
    <w:rsid w:val="00F17F35"/>
    <w:rsid w:val="00F203A1"/>
    <w:rsid w:val="00F205E3"/>
    <w:rsid w:val="00F2080E"/>
    <w:rsid w:val="00F20922"/>
    <w:rsid w:val="00F21141"/>
    <w:rsid w:val="00F21726"/>
    <w:rsid w:val="00F23D8F"/>
    <w:rsid w:val="00F23F4F"/>
    <w:rsid w:val="00F241E7"/>
    <w:rsid w:val="00F246A4"/>
    <w:rsid w:val="00F248D2"/>
    <w:rsid w:val="00F24F96"/>
    <w:rsid w:val="00F25B72"/>
    <w:rsid w:val="00F266CF"/>
    <w:rsid w:val="00F26739"/>
    <w:rsid w:val="00F269DC"/>
    <w:rsid w:val="00F2791A"/>
    <w:rsid w:val="00F27A2C"/>
    <w:rsid w:val="00F32956"/>
    <w:rsid w:val="00F3386A"/>
    <w:rsid w:val="00F3402D"/>
    <w:rsid w:val="00F35622"/>
    <w:rsid w:val="00F3585E"/>
    <w:rsid w:val="00F3644C"/>
    <w:rsid w:val="00F3670E"/>
    <w:rsid w:val="00F3687A"/>
    <w:rsid w:val="00F369CE"/>
    <w:rsid w:val="00F36A88"/>
    <w:rsid w:val="00F36C79"/>
    <w:rsid w:val="00F37A48"/>
    <w:rsid w:val="00F40973"/>
    <w:rsid w:val="00F4106B"/>
    <w:rsid w:val="00F41658"/>
    <w:rsid w:val="00F419FB"/>
    <w:rsid w:val="00F41CA3"/>
    <w:rsid w:val="00F42EB2"/>
    <w:rsid w:val="00F43D56"/>
    <w:rsid w:val="00F43E1B"/>
    <w:rsid w:val="00F44D10"/>
    <w:rsid w:val="00F47068"/>
    <w:rsid w:val="00F5002E"/>
    <w:rsid w:val="00F50AD3"/>
    <w:rsid w:val="00F50D3A"/>
    <w:rsid w:val="00F51B8E"/>
    <w:rsid w:val="00F5229A"/>
    <w:rsid w:val="00F52328"/>
    <w:rsid w:val="00F53040"/>
    <w:rsid w:val="00F53170"/>
    <w:rsid w:val="00F5341D"/>
    <w:rsid w:val="00F535E4"/>
    <w:rsid w:val="00F538FD"/>
    <w:rsid w:val="00F53F8C"/>
    <w:rsid w:val="00F54643"/>
    <w:rsid w:val="00F5578C"/>
    <w:rsid w:val="00F562D7"/>
    <w:rsid w:val="00F57F72"/>
    <w:rsid w:val="00F60634"/>
    <w:rsid w:val="00F618B8"/>
    <w:rsid w:val="00F624DC"/>
    <w:rsid w:val="00F62E47"/>
    <w:rsid w:val="00F632D3"/>
    <w:rsid w:val="00F63ED1"/>
    <w:rsid w:val="00F64A2C"/>
    <w:rsid w:val="00F6598A"/>
    <w:rsid w:val="00F665B1"/>
    <w:rsid w:val="00F6764B"/>
    <w:rsid w:val="00F70076"/>
    <w:rsid w:val="00F722CD"/>
    <w:rsid w:val="00F73DFA"/>
    <w:rsid w:val="00F74414"/>
    <w:rsid w:val="00F74E37"/>
    <w:rsid w:val="00F75797"/>
    <w:rsid w:val="00F76650"/>
    <w:rsid w:val="00F77ACE"/>
    <w:rsid w:val="00F80004"/>
    <w:rsid w:val="00F80894"/>
    <w:rsid w:val="00F8162B"/>
    <w:rsid w:val="00F81879"/>
    <w:rsid w:val="00F820DE"/>
    <w:rsid w:val="00F82FAD"/>
    <w:rsid w:val="00F837DA"/>
    <w:rsid w:val="00F83CF8"/>
    <w:rsid w:val="00F844A0"/>
    <w:rsid w:val="00F86195"/>
    <w:rsid w:val="00F874EA"/>
    <w:rsid w:val="00F9032C"/>
    <w:rsid w:val="00F907AA"/>
    <w:rsid w:val="00F913BC"/>
    <w:rsid w:val="00F913FE"/>
    <w:rsid w:val="00F92428"/>
    <w:rsid w:val="00F927EB"/>
    <w:rsid w:val="00F92AD0"/>
    <w:rsid w:val="00F93F4E"/>
    <w:rsid w:val="00F96801"/>
    <w:rsid w:val="00F96B2C"/>
    <w:rsid w:val="00F96DCC"/>
    <w:rsid w:val="00FA1AF3"/>
    <w:rsid w:val="00FA32CF"/>
    <w:rsid w:val="00FA3C46"/>
    <w:rsid w:val="00FA4BAF"/>
    <w:rsid w:val="00FA567C"/>
    <w:rsid w:val="00FA68A3"/>
    <w:rsid w:val="00FA6C5E"/>
    <w:rsid w:val="00FB08D1"/>
    <w:rsid w:val="00FB1091"/>
    <w:rsid w:val="00FB12BF"/>
    <w:rsid w:val="00FB15D8"/>
    <w:rsid w:val="00FB1E85"/>
    <w:rsid w:val="00FB33A2"/>
    <w:rsid w:val="00FB41BF"/>
    <w:rsid w:val="00FB499E"/>
    <w:rsid w:val="00FB603F"/>
    <w:rsid w:val="00FB6283"/>
    <w:rsid w:val="00FB66CA"/>
    <w:rsid w:val="00FB7D69"/>
    <w:rsid w:val="00FB7FBB"/>
    <w:rsid w:val="00FB7FFC"/>
    <w:rsid w:val="00FC00E4"/>
    <w:rsid w:val="00FC137A"/>
    <w:rsid w:val="00FC14AE"/>
    <w:rsid w:val="00FC215C"/>
    <w:rsid w:val="00FC2681"/>
    <w:rsid w:val="00FC2B3A"/>
    <w:rsid w:val="00FC3237"/>
    <w:rsid w:val="00FC44D0"/>
    <w:rsid w:val="00FC4933"/>
    <w:rsid w:val="00FC4B81"/>
    <w:rsid w:val="00FC669C"/>
    <w:rsid w:val="00FC70CA"/>
    <w:rsid w:val="00FC718D"/>
    <w:rsid w:val="00FD20EC"/>
    <w:rsid w:val="00FD5888"/>
    <w:rsid w:val="00FD60C8"/>
    <w:rsid w:val="00FD6B68"/>
    <w:rsid w:val="00FD759E"/>
    <w:rsid w:val="00FE0FE9"/>
    <w:rsid w:val="00FE119D"/>
    <w:rsid w:val="00FE12EC"/>
    <w:rsid w:val="00FE1780"/>
    <w:rsid w:val="00FE20F1"/>
    <w:rsid w:val="00FE2AD0"/>
    <w:rsid w:val="00FE2C38"/>
    <w:rsid w:val="00FE3379"/>
    <w:rsid w:val="00FE3932"/>
    <w:rsid w:val="00FE3E3A"/>
    <w:rsid w:val="00FE4B7A"/>
    <w:rsid w:val="00FE5059"/>
    <w:rsid w:val="00FE5A7D"/>
    <w:rsid w:val="00FE713E"/>
    <w:rsid w:val="00FE7431"/>
    <w:rsid w:val="00FE7CEA"/>
    <w:rsid w:val="00FF036A"/>
    <w:rsid w:val="00FF07E8"/>
    <w:rsid w:val="00FF0F34"/>
    <w:rsid w:val="00FF12D3"/>
    <w:rsid w:val="00FF220B"/>
    <w:rsid w:val="00FF2503"/>
    <w:rsid w:val="00FF2DD7"/>
    <w:rsid w:val="00FF2E04"/>
    <w:rsid w:val="00FF44BD"/>
    <w:rsid w:val="00FF6A5C"/>
    <w:rsid w:val="00FF7430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A0757"/>
  <w15:chartTrackingRefBased/>
  <w15:docId w15:val="{B9CC3BA9-4A08-4E78-8E1D-941F0557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8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47"/>
    <w:pPr>
      <w:spacing w:after="160" w:line="240" w:lineRule="atLeast"/>
    </w:pPr>
    <w:rPr>
      <w:rFonts w:ascii="HPE Graphik Light" w:hAnsi="HPE Graphik Light"/>
      <w:color w:val="000000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67D"/>
    <w:pPr>
      <w:keepNext/>
      <w:keepLines/>
      <w:numPr>
        <w:numId w:val="4"/>
      </w:numPr>
      <w:spacing w:before="360"/>
      <w:outlineLvl w:val="0"/>
    </w:pPr>
    <w:rPr>
      <w:rFonts w:asciiTheme="majorHAnsi" w:eastAsia="Times New Roman" w:hAnsiTheme="majorHAnsi"/>
      <w:sz w:val="30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EB767D"/>
    <w:pPr>
      <w:numPr>
        <w:ilvl w:val="1"/>
        <w:numId w:val="4"/>
      </w:numPr>
      <w:spacing w:before="240" w:after="160"/>
      <w:outlineLvl w:val="1"/>
    </w:pPr>
    <w:rPr>
      <w:rFonts w:ascii="HPE Graphik Medium" w:eastAsia="Times New Roman" w:hAnsi="HPE Graphik Medium"/>
      <w:color w:val="000000"/>
      <w:szCs w:val="26"/>
      <w:lang w:val="en-CA" w:eastAsia="en-US"/>
    </w:rPr>
  </w:style>
  <w:style w:type="paragraph" w:styleId="Heading3">
    <w:name w:val="heading 3"/>
    <w:aliases w:val="Large Header 2"/>
    <w:next w:val="Normal"/>
    <w:link w:val="Heading3Char"/>
    <w:uiPriority w:val="9"/>
    <w:unhideWhenUsed/>
    <w:qFormat/>
    <w:rsid w:val="00A40C3F"/>
    <w:pPr>
      <w:keepNext/>
      <w:keepLines/>
      <w:numPr>
        <w:ilvl w:val="2"/>
        <w:numId w:val="4"/>
      </w:numPr>
      <w:spacing w:line="600" w:lineRule="exact"/>
      <w:outlineLvl w:val="2"/>
    </w:pPr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5DD"/>
    <w:pPr>
      <w:keepNext/>
      <w:keepLines/>
      <w:numPr>
        <w:ilvl w:val="3"/>
        <w:numId w:val="4"/>
      </w:num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DD"/>
    <w:pPr>
      <w:keepNext/>
      <w:keepLines/>
      <w:numPr>
        <w:ilvl w:val="4"/>
        <w:numId w:val="4"/>
      </w:numPr>
      <w:tabs>
        <w:tab w:val="num" w:pos="360"/>
      </w:tabs>
      <w:ind w:left="0" w:firstLine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DD"/>
    <w:pPr>
      <w:keepNext/>
      <w:keepLines/>
      <w:numPr>
        <w:ilvl w:val="5"/>
        <w:numId w:val="4"/>
      </w:numPr>
      <w:tabs>
        <w:tab w:val="num" w:pos="360"/>
      </w:tabs>
      <w:ind w:left="0" w:firstLine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DD"/>
    <w:pPr>
      <w:keepNext/>
      <w:keepLines/>
      <w:numPr>
        <w:ilvl w:val="6"/>
        <w:numId w:val="4"/>
      </w:numPr>
      <w:tabs>
        <w:tab w:val="num" w:pos="360"/>
      </w:tabs>
      <w:ind w:left="0" w:firstLine="0"/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DD"/>
    <w:pPr>
      <w:keepNext/>
      <w:keepLines/>
      <w:numPr>
        <w:ilvl w:val="7"/>
        <w:numId w:val="4"/>
      </w:numPr>
      <w:tabs>
        <w:tab w:val="num" w:pos="360"/>
      </w:tabs>
      <w:ind w:left="0" w:firstLine="0"/>
      <w:outlineLvl w:val="7"/>
    </w:pPr>
    <w:rPr>
      <w:rFonts w:eastAsia="Times New Roman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DD"/>
    <w:pPr>
      <w:keepNext/>
      <w:keepLines/>
      <w:numPr>
        <w:ilvl w:val="8"/>
        <w:numId w:val="4"/>
      </w:numPr>
      <w:tabs>
        <w:tab w:val="num" w:pos="360"/>
      </w:tabs>
      <w:ind w:left="0" w:firstLine="0"/>
      <w:outlineLvl w:val="8"/>
    </w:pPr>
    <w:rPr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767D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lockText">
    <w:name w:val="Block Text"/>
    <w:basedOn w:val="Normal"/>
    <w:uiPriority w:val="99"/>
    <w:unhideWhenUsed/>
    <w:qFormat/>
    <w:rsid w:val="00B67528"/>
    <w:pPr>
      <w:keepLines/>
      <w:pBdr>
        <w:top w:val="single" w:sz="8" w:space="4" w:color="535C66" w:themeColor="text2"/>
        <w:bottom w:val="single" w:sz="8" w:space="4" w:color="535C66" w:themeColor="text2"/>
      </w:pBdr>
    </w:pPr>
    <w:rPr>
      <w:rFonts w:eastAsia="Times New Roman"/>
      <w:iCs/>
    </w:rPr>
  </w:style>
  <w:style w:type="paragraph" w:styleId="NormalWeb">
    <w:name w:val="Normal (Web)"/>
    <w:basedOn w:val="Normal"/>
    <w:uiPriority w:val="99"/>
    <w:unhideWhenUsed/>
    <w:rsid w:val="0088792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B55BD5"/>
    <w:rPr>
      <w:rFonts w:cs="Segoe UI"/>
      <w:sz w:val="16"/>
      <w:szCs w:val="18"/>
    </w:rPr>
  </w:style>
  <w:style w:type="character" w:customStyle="1" w:styleId="BalloonTextChar">
    <w:name w:val="Balloon Text Char"/>
    <w:link w:val="BalloonText"/>
    <w:uiPriority w:val="99"/>
    <w:rsid w:val="00B55BD5"/>
    <w:rPr>
      <w:rFonts w:ascii="MetricHPE" w:hAnsi="MetricHPE" w:cs="Segoe UI"/>
      <w:color w:val="000000"/>
      <w:sz w:val="16"/>
      <w:szCs w:val="18"/>
    </w:rPr>
  </w:style>
  <w:style w:type="numbering" w:customStyle="1" w:styleId="LegacyListHPEBullet">
    <w:name w:val="Legacy List HPE Bullet"/>
    <w:basedOn w:val="NoList"/>
    <w:uiPriority w:val="99"/>
    <w:rsid w:val="00B16729"/>
  </w:style>
  <w:style w:type="numbering" w:customStyle="1" w:styleId="ListHPENumber">
    <w:name w:val="List HPE Number"/>
    <w:basedOn w:val="NoList"/>
    <w:uiPriority w:val="99"/>
    <w:rsid w:val="00B16729"/>
    <w:pPr>
      <w:numPr>
        <w:numId w:val="2"/>
      </w:numPr>
    </w:pPr>
  </w:style>
  <w:style w:type="paragraph" w:styleId="ListParagraph">
    <w:name w:val="List Paragraph"/>
    <w:aliases w:val="Use Case List Paragraph,Bullet 1,Listas,lp1,List Paragraph1,Bullet List,FooterText,numbered,Paragraphe de liste1,Bulletr List Paragraph,列出段落,列出段落1,Colorful List - Accent 11,Lista de nivel 1,Scitum normal,List Paragraph Char Char,b1"/>
    <w:basedOn w:val="BodyTextHPEGraphikLight10pt"/>
    <w:link w:val="ListParagraphChar"/>
    <w:uiPriority w:val="34"/>
    <w:qFormat/>
    <w:rsid w:val="00BB0784"/>
    <w:pPr>
      <w:ind w:left="720"/>
    </w:pPr>
  </w:style>
  <w:style w:type="paragraph" w:styleId="Header">
    <w:name w:val="header"/>
    <w:basedOn w:val="Heading1"/>
    <w:link w:val="HeaderChar"/>
    <w:uiPriority w:val="99"/>
    <w:unhideWhenUsed/>
    <w:rsid w:val="0035437F"/>
  </w:style>
  <w:style w:type="character" w:customStyle="1" w:styleId="HeaderChar">
    <w:name w:val="Header Char"/>
    <w:link w:val="Header"/>
    <w:uiPriority w:val="99"/>
    <w:rsid w:val="0035437F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C65922"/>
  </w:style>
  <w:style w:type="character" w:customStyle="1" w:styleId="BodyTextChar">
    <w:name w:val="Body Text Char"/>
    <w:link w:val="BodyText"/>
    <w:uiPriority w:val="99"/>
    <w:rsid w:val="00C65922"/>
    <w:rPr>
      <w:rFonts w:ascii="MetricHPE" w:hAnsi="MetricHPE"/>
      <w:color w:val="000000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01196"/>
    <w:pPr>
      <w:ind w:left="187"/>
    </w:pPr>
  </w:style>
  <w:style w:type="character" w:customStyle="1" w:styleId="BodyTextFirstIndentChar">
    <w:name w:val="Body Text First Indent Char"/>
    <w:link w:val="BodyTextFirstIndent"/>
    <w:uiPriority w:val="99"/>
    <w:rsid w:val="00801196"/>
    <w:rPr>
      <w:rFonts w:ascii="MetricHPE" w:hAnsi="MetricHPE"/>
      <w:color w:val="000000"/>
      <w:sz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801196"/>
    <w:pPr>
      <w:ind w:left="187"/>
    </w:pPr>
  </w:style>
  <w:style w:type="character" w:customStyle="1" w:styleId="BodyTextIndentChar">
    <w:name w:val="Body Text Indent Char"/>
    <w:link w:val="BodyTextIndent"/>
    <w:uiPriority w:val="99"/>
    <w:rsid w:val="00801196"/>
    <w:rPr>
      <w:rFonts w:ascii="MetricHPE" w:hAnsi="MetricHPE"/>
      <w:color w:val="000000"/>
      <w:sz w:val="20"/>
    </w:rPr>
  </w:style>
  <w:style w:type="paragraph" w:styleId="NormalIndent">
    <w:name w:val="Normal Indent"/>
    <w:basedOn w:val="Normal"/>
    <w:uiPriority w:val="99"/>
    <w:unhideWhenUsed/>
    <w:rsid w:val="00111213"/>
    <w:pPr>
      <w:ind w:left="360"/>
    </w:pPr>
  </w:style>
  <w:style w:type="character" w:customStyle="1" w:styleId="Heading2Char">
    <w:name w:val="Heading 2 Char"/>
    <w:link w:val="Heading2"/>
    <w:uiPriority w:val="9"/>
    <w:rsid w:val="00EB767D"/>
    <w:rPr>
      <w:rFonts w:ascii="HPE Graphik Medium" w:eastAsia="Times New Roman" w:hAnsi="HPE Graphik Medium"/>
      <w:color w:val="000000"/>
      <w:szCs w:val="26"/>
      <w:lang w:val="en-CA" w:eastAsia="en-US"/>
    </w:rPr>
  </w:style>
  <w:style w:type="character" w:customStyle="1" w:styleId="Heading3Char">
    <w:name w:val="Heading 3 Char"/>
    <w:aliases w:val="Large Header 2 Char"/>
    <w:link w:val="Heading3"/>
    <w:uiPriority w:val="9"/>
    <w:rsid w:val="00A40C3F"/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character" w:customStyle="1" w:styleId="Heading4Char">
    <w:name w:val="Heading 4 Char"/>
    <w:link w:val="Heading4"/>
    <w:uiPriority w:val="9"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960785"/>
    <w:rPr>
      <w:rFonts w:ascii="HPE Graphik Light" w:eastAsia="Times New Roman" w:hAnsi="HPE Graphik Light"/>
      <w:color w:val="000000"/>
      <w:szCs w:val="21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960785"/>
    <w:rPr>
      <w:rFonts w:ascii="HPE Graphik Light" w:hAnsi="HPE Graphik Light"/>
      <w:iCs/>
      <w:color w:val="000000"/>
      <w:szCs w:val="21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D6A05"/>
    <w:pPr>
      <w:tabs>
        <w:tab w:val="center" w:pos="4680"/>
        <w:tab w:val="right" w:pos="10800"/>
      </w:tabs>
      <w:spacing w:before="120"/>
      <w:contextualSpacing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3D6A05"/>
    <w:rPr>
      <w:rFonts w:ascii="HPE Graphik Light" w:hAnsi="HPE Graphik Light"/>
      <w:color w:val="000000"/>
      <w:sz w:val="16"/>
      <w:szCs w:val="22"/>
      <w:lang w:val="en-CA" w:eastAsia="en-US"/>
    </w:rPr>
  </w:style>
  <w:style w:type="table" w:styleId="TableGrid">
    <w:name w:val="Table Grid"/>
    <w:basedOn w:val="TableNormal"/>
    <w:uiPriority w:val="39"/>
    <w:rsid w:val="00BB2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8"/>
    <w:unhideWhenUsed/>
    <w:rsid w:val="00F93F4E"/>
    <w:pPr>
      <w:ind w:left="115" w:hanging="115"/>
      <w:contextualSpacing/>
    </w:pPr>
    <w:rPr>
      <w:sz w:val="18"/>
      <w:szCs w:val="20"/>
    </w:rPr>
  </w:style>
  <w:style w:type="character" w:customStyle="1" w:styleId="FootnoteTextChar">
    <w:name w:val="Footnote Text Char"/>
    <w:link w:val="FootnoteText"/>
    <w:uiPriority w:val="98"/>
    <w:rsid w:val="00F93F4E"/>
    <w:rPr>
      <w:rFonts w:ascii="HPE Graphik Light" w:hAnsi="HPE Graphik Light"/>
      <w:color w:val="000000"/>
      <w:sz w:val="18"/>
      <w:lang w:val="en-CA" w:eastAsia="en-US"/>
    </w:rPr>
  </w:style>
  <w:style w:type="character" w:styleId="FootnoteReference">
    <w:name w:val="footnote reference"/>
    <w:semiHidden/>
    <w:unhideWhenUsed/>
    <w:rsid w:val="0025540E"/>
    <w:rPr>
      <w:rFonts w:asciiTheme="majorHAnsi" w:hAnsiTheme="majorHAnsi"/>
      <w:sz w:val="18"/>
      <w:vertAlign w:val="superscript"/>
    </w:rPr>
  </w:style>
  <w:style w:type="character" w:styleId="PlaceholderText">
    <w:name w:val="Placeholder Text"/>
    <w:uiPriority w:val="99"/>
    <w:semiHidden/>
    <w:rsid w:val="00AE49C7"/>
    <w:rPr>
      <w:color w:val="000000"/>
    </w:rPr>
  </w:style>
  <w:style w:type="paragraph" w:customStyle="1" w:styleId="CoverTitle">
    <w:name w:val="Cover Title"/>
    <w:basedOn w:val="Normal"/>
    <w:next w:val="CoverSubtitle"/>
    <w:link w:val="CoverTitleChar"/>
    <w:rsid w:val="00866944"/>
    <w:pPr>
      <w:keepNext/>
      <w:spacing w:before="2280" w:after="200"/>
      <w:ind w:right="1440"/>
    </w:pPr>
    <w:rPr>
      <w:b/>
      <w:sz w:val="64"/>
    </w:rPr>
  </w:style>
  <w:style w:type="character" w:customStyle="1" w:styleId="CoverTitleChar">
    <w:name w:val="Cover Title Char"/>
    <w:link w:val="CoverTitle"/>
    <w:rsid w:val="00866944"/>
    <w:rPr>
      <w:rFonts w:ascii="MetricHPE" w:hAnsi="MetricHPE"/>
      <w:b/>
      <w:color w:val="000000"/>
      <w:sz w:val="64"/>
    </w:rPr>
  </w:style>
  <w:style w:type="paragraph" w:customStyle="1" w:styleId="CoverSubtitle">
    <w:name w:val="Cover Subtitle"/>
    <w:basedOn w:val="Normal"/>
    <w:link w:val="CoverSubtitleChar"/>
    <w:rsid w:val="00F907AA"/>
    <w:pPr>
      <w:spacing w:after="240"/>
      <w:ind w:right="720"/>
    </w:pPr>
    <w:rPr>
      <w:sz w:val="40"/>
    </w:rPr>
  </w:style>
  <w:style w:type="character" w:customStyle="1" w:styleId="CoverSubtitleChar">
    <w:name w:val="Cover Subtitle Char"/>
    <w:link w:val="CoverSubtitle"/>
    <w:rsid w:val="00F907AA"/>
    <w:rPr>
      <w:rFonts w:ascii="MetricHPE" w:hAnsi="MetricHPE"/>
      <w:color w:val="000000"/>
      <w:sz w:val="40"/>
    </w:rPr>
  </w:style>
  <w:style w:type="paragraph" w:styleId="NoSpacing">
    <w:name w:val="No Spacing"/>
    <w:basedOn w:val="Normal"/>
    <w:uiPriority w:val="1"/>
    <w:rsid w:val="00AE49C7"/>
  </w:style>
  <w:style w:type="table" w:styleId="GridTable1Light">
    <w:name w:val="Grid Table 1 Light"/>
    <w:basedOn w:val="TableNormal"/>
    <w:uiPriority w:val="46"/>
    <w:rsid w:val="003E745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HPETable">
    <w:name w:val="HPE Table"/>
    <w:basedOn w:val="TableNormal"/>
    <w:uiPriority w:val="99"/>
    <w:rsid w:val="0095742D"/>
    <w:pPr>
      <w:spacing w:before="60" w:after="60"/>
    </w:pPr>
    <w:rPr>
      <w:rFonts w:ascii="MetricHPE" w:hAnsi="MetricHPE"/>
      <w:color w:val="000000"/>
      <w:sz w:val="18"/>
    </w:rPr>
    <w:tblPr>
      <w:tblBorders>
        <w:bottom w:val="single" w:sz="18" w:space="0" w:color="000000"/>
        <w:insideH w:val="single" w:sz="8" w:space="0" w:color="00000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nil"/>
          <w:left w:val="nil"/>
          <w:bottom w:val="single" w:sz="24" w:space="0" w:color="01A982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MetricHPE Light" w:hAnsi="MetricHPE Light"/>
        <w:b w:val="0"/>
        <w:i w:val="0"/>
        <w:color w:val="000000"/>
        <w:sz w:val="18"/>
      </w:rPr>
      <w:tblPr/>
      <w:tcPr>
        <w:shd w:val="clear" w:color="auto" w:fill="auto"/>
      </w:tcPr>
    </w:tblStylePr>
  </w:style>
  <w:style w:type="character" w:styleId="Hyperlink">
    <w:name w:val="Hyperlink"/>
    <w:uiPriority w:val="99"/>
    <w:unhideWhenUsed/>
    <w:rsid w:val="0025540E"/>
    <w:rPr>
      <w:rFonts w:ascii="HPE Graphik" w:hAnsi="HPE Graphik"/>
      <w:color w:val="068667" w:themeColor="accent5"/>
      <w:sz w:val="20"/>
      <w:u w:val="single" w:color="01A982"/>
    </w:rPr>
  </w:style>
  <w:style w:type="character" w:styleId="FollowedHyperlink">
    <w:name w:val="FollowedHyperlink"/>
    <w:uiPriority w:val="99"/>
    <w:unhideWhenUsed/>
    <w:rsid w:val="004C480E"/>
    <w:rPr>
      <w:rFonts w:ascii="HPE Graphik Light" w:hAnsi="HPE Graphik Light"/>
      <w:b w:val="0"/>
      <w:i w:val="0"/>
      <w:color w:val="068667" w:themeColor="accent5"/>
      <w:sz w:val="18"/>
      <w:u w:val="single" w:color="01A982"/>
    </w:rPr>
  </w:style>
  <w:style w:type="paragraph" w:styleId="TOCHeading">
    <w:name w:val="TOC Heading"/>
    <w:basedOn w:val="Heading1"/>
    <w:next w:val="Normal"/>
    <w:uiPriority w:val="39"/>
    <w:unhideWhenUsed/>
    <w:qFormat/>
    <w:rsid w:val="00636683"/>
    <w:pPr>
      <w:spacing w:before="240" w:after="240" w:line="240" w:lineRule="auto"/>
      <w:outlineLvl w:val="9"/>
    </w:pPr>
  </w:style>
  <w:style w:type="paragraph" w:styleId="MacroText">
    <w:name w:val="macro"/>
    <w:link w:val="MacroTextChar"/>
    <w:uiPriority w:val="99"/>
    <w:semiHidden/>
    <w:unhideWhenUsed/>
    <w:rsid w:val="00102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tricHPE" w:hAnsi="MetricHPE"/>
      <w:color w:val="000000"/>
      <w:sz w:val="18"/>
      <w:lang w:val="en-CA" w:eastAsia="en-US"/>
    </w:rPr>
  </w:style>
  <w:style w:type="character" w:customStyle="1" w:styleId="MacroTextChar">
    <w:name w:val="Macro Text Char"/>
    <w:link w:val="MacroText"/>
    <w:uiPriority w:val="99"/>
    <w:semiHidden/>
    <w:rsid w:val="00102DEC"/>
    <w:rPr>
      <w:rFonts w:ascii="MetricHPE" w:hAnsi="MetricHPE"/>
      <w:color w:val="000000"/>
      <w:sz w:val="18"/>
      <w:szCs w:val="20"/>
    </w:rPr>
  </w:style>
  <w:style w:type="character" w:customStyle="1" w:styleId="HPEGreen">
    <w:name w:val="HPE Green"/>
    <w:uiPriority w:val="1"/>
    <w:qFormat/>
    <w:rsid w:val="00DE7920"/>
    <w:rPr>
      <w:color w:val="068667" w:themeColor="accent5"/>
    </w:rPr>
  </w:style>
  <w:style w:type="paragraph" w:styleId="Subtitle">
    <w:name w:val="Subtitle"/>
    <w:basedOn w:val="Normal"/>
    <w:next w:val="Normal"/>
    <w:link w:val="SubtitleChar"/>
    <w:uiPriority w:val="11"/>
    <w:rsid w:val="00F37A48"/>
    <w:pPr>
      <w:numPr>
        <w:ilvl w:val="1"/>
      </w:numPr>
    </w:pPr>
    <w:rPr>
      <w:rFonts w:eastAsia="Times New Roman"/>
      <w:spacing w:val="15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3E4F3F"/>
    <w:pPr>
      <w:tabs>
        <w:tab w:val="right" w:leader="dot" w:pos="10800"/>
      </w:tabs>
      <w:spacing w:after="100"/>
      <w:ind w:right="1152"/>
    </w:pPr>
    <w:rPr>
      <w:rFonts w:eastAsia="Times New Roman"/>
      <w:color w:val="auto"/>
      <w:szCs w:val="24"/>
    </w:rPr>
  </w:style>
  <w:style w:type="character" w:customStyle="1" w:styleId="SubtitleChar">
    <w:name w:val="Subtitle Char"/>
    <w:link w:val="Subtitle"/>
    <w:uiPriority w:val="11"/>
    <w:rsid w:val="00F37A48"/>
    <w:rPr>
      <w:rFonts w:ascii="MetricHPE" w:eastAsia="Times New Roman" w:hAnsi="MetricHPE"/>
      <w:color w:val="000000"/>
      <w:spacing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01196"/>
    <w:rPr>
      <w:szCs w:val="16"/>
    </w:rPr>
  </w:style>
  <w:style w:type="paragraph" w:styleId="ListNumber2">
    <w:name w:val="List Number 2"/>
    <w:basedOn w:val="Normal"/>
    <w:semiHidden/>
    <w:rsid w:val="00746AF4"/>
    <w:pPr>
      <w:tabs>
        <w:tab w:val="num" w:pos="720"/>
      </w:tabs>
      <w:ind w:left="720" w:hanging="360"/>
    </w:pPr>
    <w:rPr>
      <w:rFonts w:ascii="MetricHPE Light" w:eastAsia="Times New Roman" w:hAnsi="MetricHPE Light"/>
      <w:color w:val="auto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3359"/>
    <w:pPr>
      <w:ind w:left="562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43359"/>
    <w:pPr>
      <w:ind w:left="749"/>
    </w:pPr>
  </w:style>
  <w:style w:type="paragraph" w:styleId="Quote">
    <w:name w:val="Quote"/>
    <w:basedOn w:val="Normal"/>
    <w:next w:val="Normal"/>
    <w:link w:val="QuoteChar"/>
    <w:uiPriority w:val="29"/>
    <w:qFormat/>
    <w:rsid w:val="00E33DA2"/>
    <w:pPr>
      <w:keepLines/>
      <w:spacing w:before="480" w:after="180" w:line="360" w:lineRule="exact"/>
      <w:ind w:left="142" w:hanging="142"/>
    </w:pPr>
    <w:rPr>
      <w:rFonts w:asciiTheme="majorHAnsi" w:eastAsia="Times New Roman" w:hAnsiTheme="majorHAnsi"/>
      <w:iCs/>
      <w:color w:val="068667" w:themeColor="accent5"/>
      <w:sz w:val="30"/>
    </w:rPr>
  </w:style>
  <w:style w:type="paragraph" w:styleId="Title">
    <w:name w:val="Title"/>
    <w:basedOn w:val="Normal"/>
    <w:next w:val="Normal"/>
    <w:link w:val="TitleChar"/>
    <w:uiPriority w:val="10"/>
    <w:rsid w:val="006C2397"/>
    <w:pPr>
      <w:pBdr>
        <w:bottom w:val="single" w:sz="48" w:space="1" w:color="01A982"/>
      </w:pBdr>
      <w:spacing w:before="120"/>
      <w:contextualSpacing/>
    </w:pPr>
    <w:rPr>
      <w:rFonts w:eastAsia="Times New Roman"/>
      <w:b/>
      <w:spacing w:val="-10"/>
      <w:kern w:val="28"/>
      <w:sz w:val="48"/>
      <w:szCs w:val="56"/>
    </w:rPr>
  </w:style>
  <w:style w:type="character" w:customStyle="1" w:styleId="TitleChar">
    <w:name w:val="Title Char"/>
    <w:link w:val="Title"/>
    <w:uiPriority w:val="10"/>
    <w:rsid w:val="006C2397"/>
    <w:rPr>
      <w:rFonts w:ascii="MetricHPE" w:eastAsia="Times New Roman" w:hAnsi="MetricHPE" w:cs="Times New Roman"/>
      <w:b/>
      <w:color w:val="000000"/>
      <w:spacing w:val="-10"/>
      <w:kern w:val="28"/>
      <w:sz w:val="48"/>
      <w:szCs w:val="56"/>
    </w:rPr>
  </w:style>
  <w:style w:type="paragraph" w:styleId="ListNumber">
    <w:name w:val="List Number"/>
    <w:basedOn w:val="Normal"/>
    <w:semiHidden/>
    <w:rsid w:val="00746AF4"/>
    <w:pPr>
      <w:tabs>
        <w:tab w:val="num" w:pos="360"/>
      </w:tabs>
      <w:ind w:left="360" w:hanging="360"/>
    </w:pPr>
    <w:rPr>
      <w:rFonts w:ascii="MetricHPE Light" w:eastAsia="Times New Roman" w:hAnsi="MetricHPE Light"/>
      <w:color w:val="auto"/>
      <w:szCs w:val="24"/>
    </w:rPr>
  </w:style>
  <w:style w:type="character" w:customStyle="1" w:styleId="QuoteChar">
    <w:name w:val="Quote Char"/>
    <w:link w:val="Quote"/>
    <w:uiPriority w:val="29"/>
    <w:rsid w:val="00E33DA2"/>
    <w:rPr>
      <w:rFonts w:asciiTheme="majorHAnsi" w:eastAsia="Times New Roman" w:hAnsiTheme="majorHAnsi"/>
      <w:iCs/>
      <w:color w:val="068667" w:themeColor="accent5"/>
      <w:sz w:val="30"/>
      <w:szCs w:val="22"/>
      <w:lang w:val="en-CA" w:eastAsia="en-US"/>
    </w:rPr>
  </w:style>
  <w:style w:type="character" w:customStyle="1" w:styleId="BodyText3Char">
    <w:name w:val="Body Text 3 Char"/>
    <w:link w:val="BodyText3"/>
    <w:uiPriority w:val="99"/>
    <w:semiHidden/>
    <w:rsid w:val="00801196"/>
    <w:rPr>
      <w:rFonts w:ascii="MetricHPE" w:hAnsi="MetricHPE"/>
      <w:color w:val="000000"/>
      <w:sz w:val="20"/>
      <w:szCs w:val="16"/>
    </w:rPr>
  </w:style>
  <w:style w:type="character" w:customStyle="1" w:styleId="BoldEmpha">
    <w:name w:val="Bold Empha"/>
    <w:uiPriority w:val="1"/>
    <w:rsid w:val="00EF2818"/>
    <w:rPr>
      <w:rFonts w:ascii="MetricHPE Semibold" w:hAnsi="MetricHPE Semibold"/>
      <w:color w:val="auto"/>
    </w:rPr>
  </w:style>
  <w:style w:type="character" w:styleId="IntenseEmphasis">
    <w:name w:val="Intense Emphasis"/>
    <w:uiPriority w:val="21"/>
    <w:rsid w:val="00E771BE"/>
    <w:rPr>
      <w:b/>
      <w:i/>
      <w:iCs/>
      <w:color w:val="auto"/>
    </w:rPr>
  </w:style>
  <w:style w:type="character" w:styleId="IntenseReference">
    <w:name w:val="Intense Reference"/>
    <w:uiPriority w:val="32"/>
    <w:rsid w:val="00E771BE"/>
    <w:rPr>
      <w:b/>
      <w:bCs/>
      <w:smallCaps/>
      <w:color w:val="01A982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F7288"/>
  </w:style>
  <w:style w:type="paragraph" w:styleId="TOC2">
    <w:name w:val="toc 2"/>
    <w:basedOn w:val="Normal"/>
    <w:next w:val="Normal"/>
    <w:autoRedefine/>
    <w:uiPriority w:val="39"/>
    <w:unhideWhenUsed/>
    <w:rsid w:val="00216D5F"/>
    <w:pPr>
      <w:tabs>
        <w:tab w:val="left" w:pos="749"/>
        <w:tab w:val="right" w:leader="dot" w:pos="10308"/>
      </w:tabs>
      <w:ind w:left="18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D43359"/>
    <w:pPr>
      <w:ind w:left="374"/>
    </w:pPr>
  </w:style>
  <w:style w:type="character" w:styleId="UnresolvedMention">
    <w:name w:val="Unresolved Mention"/>
    <w:uiPriority w:val="99"/>
    <w:semiHidden/>
    <w:unhideWhenUsed/>
    <w:rsid w:val="005E329A"/>
    <w:rPr>
      <w:rFonts w:ascii="MetricHPE" w:hAnsi="MetricHPE"/>
      <w:b/>
      <w:color w:val="FEC901"/>
      <w:shd w:val="clear" w:color="auto" w:fill="E1DFDD"/>
    </w:rPr>
  </w:style>
  <w:style w:type="character" w:customStyle="1" w:styleId="HPESemibold">
    <w:name w:val="HPE Semibold"/>
    <w:uiPriority w:val="1"/>
    <w:qFormat/>
    <w:rsid w:val="009416A6"/>
    <w:rPr>
      <w:rFonts w:ascii="HPE Graphik Semibold" w:hAnsi="HPE Graphik Semibold"/>
      <w:sz w:val="20"/>
    </w:rPr>
  </w:style>
  <w:style w:type="character" w:customStyle="1" w:styleId="HPEMedium">
    <w:name w:val="HPE Medium"/>
    <w:uiPriority w:val="1"/>
    <w:qFormat/>
    <w:rsid w:val="00DE7920"/>
    <w:rPr>
      <w:rFonts w:asciiTheme="majorHAnsi" w:hAnsiTheme="maj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1F2070"/>
    <w:rPr>
      <w:szCs w:val="20"/>
    </w:rPr>
  </w:style>
  <w:style w:type="character" w:customStyle="1" w:styleId="CommentTextChar">
    <w:name w:val="Comment Text Char"/>
    <w:link w:val="CommentText"/>
    <w:uiPriority w:val="99"/>
    <w:rsid w:val="001F2070"/>
    <w:rPr>
      <w:rFonts w:ascii="MetricHPE" w:hAnsi="MetricHPE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0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F2070"/>
    <w:rPr>
      <w:rFonts w:ascii="MetricHPE" w:hAnsi="MetricHPE"/>
      <w:b/>
      <w:bCs/>
      <w:color w:val="000000"/>
      <w:sz w:val="20"/>
      <w:szCs w:val="20"/>
    </w:rPr>
  </w:style>
  <w:style w:type="paragraph" w:customStyle="1" w:styleId="Heading">
    <w:name w:val="Heading"/>
    <w:basedOn w:val="Normal"/>
    <w:next w:val="Normal"/>
    <w:link w:val="HeadingChar"/>
    <w:qFormat/>
    <w:rsid w:val="00E50EFB"/>
    <w:pPr>
      <w:keepNext/>
      <w:spacing w:after="72" w:line="360" w:lineRule="atLeast"/>
    </w:pPr>
    <w:rPr>
      <w:rFonts w:asciiTheme="majorHAnsi" w:hAnsiTheme="majorHAnsi"/>
      <w:sz w:val="30"/>
    </w:rPr>
  </w:style>
  <w:style w:type="character" w:customStyle="1" w:styleId="HeadingChar">
    <w:name w:val="Heading Char"/>
    <w:link w:val="Heading"/>
    <w:rsid w:val="00E50EFB"/>
    <w:rPr>
      <w:rFonts w:asciiTheme="majorHAnsi" w:hAnsiTheme="majorHAnsi"/>
      <w:color w:val="000000"/>
      <w:sz w:val="30"/>
      <w:szCs w:val="22"/>
      <w:lang w:val="en-CA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3359"/>
    <w:pPr>
      <w:ind w:left="93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43359"/>
    <w:pPr>
      <w:ind w:left="1123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43359"/>
    <w:pPr>
      <w:ind w:left="1310"/>
    </w:pPr>
  </w:style>
  <w:style w:type="paragraph" w:styleId="BodyText2">
    <w:name w:val="Body Text 2"/>
    <w:basedOn w:val="Normal"/>
    <w:link w:val="BodyText2Char"/>
    <w:uiPriority w:val="99"/>
    <w:unhideWhenUsed/>
    <w:rsid w:val="003A25FF"/>
    <w:pPr>
      <w:spacing w:after="120" w:line="480" w:lineRule="auto"/>
    </w:pPr>
  </w:style>
  <w:style w:type="character" w:styleId="SubtleEmphasis">
    <w:name w:val="Subtle Emphasis"/>
    <w:uiPriority w:val="19"/>
    <w:rsid w:val="00F37A48"/>
    <w:rPr>
      <w:i/>
      <w:iCs/>
      <w:color w:val="000000"/>
    </w:rPr>
  </w:style>
  <w:style w:type="character" w:styleId="SubtleReference">
    <w:name w:val="Subtle Reference"/>
    <w:uiPriority w:val="31"/>
    <w:rsid w:val="00F37A48"/>
    <w:rPr>
      <w:smallCaps/>
      <w:color w:val="000000"/>
      <w:u w:val="singl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1196"/>
    <w:pPr>
      <w:ind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801196"/>
    <w:rPr>
      <w:rFonts w:ascii="MetricHPE" w:hAnsi="MetricHPE"/>
      <w:color w:val="000000"/>
      <w:sz w:val="20"/>
    </w:rPr>
  </w:style>
  <w:style w:type="paragraph" w:styleId="Caption">
    <w:name w:val="caption"/>
    <w:basedOn w:val="Normal"/>
    <w:next w:val="Normal"/>
    <w:uiPriority w:val="35"/>
    <w:unhideWhenUsed/>
    <w:rsid w:val="006A0594"/>
    <w:rPr>
      <w:iCs/>
      <w:szCs w:val="18"/>
    </w:rPr>
  </w:style>
  <w:style w:type="character" w:styleId="BookTitle">
    <w:name w:val="Book Title"/>
    <w:uiPriority w:val="33"/>
    <w:rsid w:val="00153A61"/>
    <w:rPr>
      <w:b/>
      <w:bCs/>
      <w:i/>
      <w:iCs/>
      <w:color w:val="auto"/>
      <w:spacing w:val="5"/>
    </w:rPr>
  </w:style>
  <w:style w:type="paragraph" w:customStyle="1" w:styleId="Caption-Figure">
    <w:name w:val="Caption - Figure"/>
    <w:basedOn w:val="Caption"/>
    <w:next w:val="Normal"/>
    <w:qFormat/>
    <w:rsid w:val="00DF4231"/>
    <w:pPr>
      <w:spacing w:before="240" w:after="120"/>
    </w:pPr>
    <w:rPr>
      <w:sz w:val="18"/>
    </w:rPr>
  </w:style>
  <w:style w:type="paragraph" w:customStyle="1" w:styleId="Caption-Table">
    <w:name w:val="Caption - Table"/>
    <w:basedOn w:val="Caption"/>
    <w:next w:val="Normal"/>
    <w:qFormat/>
    <w:rsid w:val="009416A6"/>
    <w:pPr>
      <w:spacing w:before="240" w:after="120"/>
    </w:pPr>
    <w:rPr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07A89"/>
    <w:pPr>
      <w:ind w:left="4320"/>
    </w:pPr>
  </w:style>
  <w:style w:type="character" w:customStyle="1" w:styleId="ClosingChar">
    <w:name w:val="Closing Char"/>
    <w:link w:val="Closing"/>
    <w:uiPriority w:val="99"/>
    <w:semiHidden/>
    <w:rsid w:val="00807A89"/>
    <w:rPr>
      <w:rFonts w:ascii="MetricHPE" w:hAnsi="MetricHPE"/>
      <w:color w:val="000000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2260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52260"/>
    <w:rPr>
      <w:rFonts w:ascii="MetricHPE" w:hAnsi="MetricHPE" w:cs="Segoe UI"/>
      <w:color w:val="00000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52260"/>
  </w:style>
  <w:style w:type="character" w:customStyle="1" w:styleId="E-mailSignatureChar">
    <w:name w:val="E-mail Signature Char"/>
    <w:link w:val="E-mailSignature"/>
    <w:uiPriority w:val="99"/>
    <w:semiHidden/>
    <w:rsid w:val="00A52260"/>
    <w:rPr>
      <w:rFonts w:ascii="MetricHPE" w:hAnsi="MetricHPE"/>
      <w:color w:val="000000"/>
      <w:sz w:val="20"/>
    </w:rPr>
  </w:style>
  <w:style w:type="character" w:styleId="Emphasis">
    <w:name w:val="Emphasis"/>
    <w:uiPriority w:val="20"/>
    <w:rsid w:val="00A52260"/>
    <w:rPr>
      <w:i/>
      <w:iCs/>
    </w:rPr>
  </w:style>
  <w:style w:type="character" w:styleId="EndnoteReference">
    <w:name w:val="endnote reference"/>
    <w:uiPriority w:val="99"/>
    <w:semiHidden/>
    <w:unhideWhenUsed/>
    <w:rsid w:val="00A52260"/>
    <w:rPr>
      <w:rFonts w:ascii="MetricHPE" w:hAnsi="MetricHPE"/>
      <w:b/>
      <w:color w:val="000000"/>
      <w:sz w:val="2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2260"/>
    <w:pPr>
      <w:ind w:left="115" w:hanging="115"/>
      <w:contextualSpacing/>
    </w:pPr>
    <w:rPr>
      <w:szCs w:val="20"/>
    </w:rPr>
  </w:style>
  <w:style w:type="character" w:customStyle="1" w:styleId="EndnoteTextChar">
    <w:name w:val="Endnote Text Char"/>
    <w:link w:val="EndnoteText"/>
    <w:uiPriority w:val="99"/>
    <w:semiHidden/>
    <w:rsid w:val="00A52260"/>
    <w:rPr>
      <w:rFonts w:ascii="MetricHPE" w:hAnsi="MetricHPE"/>
      <w:color w:val="000000"/>
      <w:sz w:val="1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52260"/>
  </w:style>
  <w:style w:type="paragraph" w:styleId="TOC9">
    <w:name w:val="toc 9"/>
    <w:basedOn w:val="Normal"/>
    <w:next w:val="Normal"/>
    <w:autoRedefine/>
    <w:uiPriority w:val="39"/>
    <w:semiHidden/>
    <w:unhideWhenUsed/>
    <w:rsid w:val="00D43359"/>
    <w:pPr>
      <w:ind w:left="1498"/>
      <w:contextualSpacing/>
    </w:pPr>
  </w:style>
  <w:style w:type="table" w:customStyle="1" w:styleId="HPETableRevision">
    <w:name w:val="HPE Table Revision"/>
    <w:basedOn w:val="TableNormal"/>
    <w:uiPriority w:val="99"/>
    <w:rsid w:val="00DB0ED5"/>
    <w:rPr>
      <w:rFonts w:ascii="MetricHPE" w:hAnsi="MetricHPE"/>
      <w:color w:val="000000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bottom"/>
      </w:tcPr>
    </w:tblStylePr>
  </w:style>
  <w:style w:type="character" w:customStyle="1" w:styleId="CodingLanguage">
    <w:name w:val="Coding Language"/>
    <w:uiPriority w:val="98"/>
    <w:rsid w:val="00E2227A"/>
    <w:rPr>
      <w:rFonts w:ascii="HPE Simple Light" w:hAnsi="HPE Simple Light"/>
      <w:b w:val="0"/>
      <w:i w:val="0"/>
    </w:rPr>
  </w:style>
  <w:style w:type="character" w:customStyle="1" w:styleId="HPESimple">
    <w:name w:val="HPE Simple"/>
    <w:uiPriority w:val="1"/>
    <w:qFormat/>
    <w:rsid w:val="00DE7920"/>
    <w:rPr>
      <w:rFonts w:ascii="HPE Simple" w:hAnsi="HPE Simple"/>
      <w:sz w:val="22"/>
      <w:szCs w:val="20"/>
    </w:rPr>
  </w:style>
  <w:style w:type="paragraph" w:customStyle="1" w:styleId="CoverDocumentType10pt">
    <w:name w:val="Cover: Document Type 10pt"/>
    <w:link w:val="CoverDocumentType10ptChar"/>
    <w:uiPriority w:val="70"/>
    <w:rsid w:val="0024528F"/>
    <w:pPr>
      <w:spacing w:after="200"/>
    </w:pPr>
    <w:rPr>
      <w:rFonts w:ascii="HPE Graphik Medium" w:eastAsia="Times New Roman" w:hAnsi="HPE Graphik Medium"/>
      <w:szCs w:val="18"/>
      <w:lang w:val="en-US" w:eastAsia="en-US"/>
    </w:rPr>
  </w:style>
  <w:style w:type="character" w:customStyle="1" w:styleId="CoverDocumentType10ptChar">
    <w:name w:val="Cover: Document Type 10pt Char"/>
    <w:basedOn w:val="DefaultParagraphFont"/>
    <w:link w:val="CoverDocumentType10pt"/>
    <w:uiPriority w:val="70"/>
    <w:rsid w:val="0024528F"/>
    <w:rPr>
      <w:rFonts w:ascii="HPE Graphik Medium" w:eastAsia="Times New Roman" w:hAnsi="HPE Graphik Medium"/>
      <w:szCs w:val="18"/>
      <w:lang w:val="en-US" w:eastAsia="en-US"/>
    </w:rPr>
  </w:style>
  <w:style w:type="table" w:customStyle="1" w:styleId="HPETable0">
    <w:name w:val="HPE_Table"/>
    <w:basedOn w:val="TableNormal"/>
    <w:uiPriority w:val="99"/>
    <w:rsid w:val="008C4522"/>
    <w:rPr>
      <w:rFonts w:ascii="HPE Graphik Light" w:hAnsi="HPE Graphik Light"/>
      <w:sz w:val="18"/>
    </w:rPr>
    <w:tblPr>
      <w:tblBorders>
        <w:bottom w:val="single" w:sz="4" w:space="0" w:color="535C66" w:themeColor="text2"/>
        <w:insideH w:val="single" w:sz="4" w:space="0" w:color="535C66" w:themeColor="text2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1A982" w:themeFill="accent6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3">
    <w:name w:val="Plain Table 3"/>
    <w:basedOn w:val="TableNormal"/>
    <w:uiPriority w:val="43"/>
    <w:rsid w:val="003B322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Subhead">
    <w:name w:val="Table Subhead"/>
    <w:basedOn w:val="Normal"/>
    <w:qFormat/>
    <w:rsid w:val="008C4522"/>
    <w:pPr>
      <w:snapToGrid w:val="0"/>
      <w:spacing w:before="144" w:after="120"/>
    </w:pPr>
    <w:rPr>
      <w:rFonts w:asciiTheme="majorHAnsi" w:hAnsiTheme="majorHAnsi"/>
      <w:color w:val="FFFFFF" w:themeColor="background1"/>
      <w:szCs w:val="18"/>
    </w:rPr>
  </w:style>
  <w:style w:type="table" w:customStyle="1" w:styleId="RevisionTable">
    <w:name w:val="Revision_Table"/>
    <w:basedOn w:val="TableNormal"/>
    <w:uiPriority w:val="99"/>
    <w:rsid w:val="00A85607"/>
    <w:tblPr>
      <w:tblBorders>
        <w:top w:val="single" w:sz="4" w:space="0" w:color="535C66" w:themeColor="text2"/>
        <w:left w:val="single" w:sz="4" w:space="0" w:color="535C66" w:themeColor="text2"/>
        <w:bottom w:val="single" w:sz="4" w:space="0" w:color="535C66" w:themeColor="text2"/>
        <w:right w:val="single" w:sz="4" w:space="0" w:color="535C66" w:themeColor="text2"/>
        <w:insideH w:val="single" w:sz="4" w:space="0" w:color="535C66" w:themeColor="text2"/>
        <w:insideV w:val="single" w:sz="4" w:space="0" w:color="535C66" w:themeColor="text2"/>
      </w:tblBorders>
    </w:tblPr>
    <w:tcPr>
      <w:shd w:val="clear" w:color="auto" w:fill="auto"/>
    </w:tcPr>
    <w:tblStylePr w:type="firstRow">
      <w:tblPr/>
      <w:tcPr>
        <w:tcBorders>
          <w:bottom w:val="single" w:sz="18" w:space="0" w:color="535C66" w:themeColor="text2"/>
        </w:tcBorders>
        <w:shd w:val="clear" w:color="auto" w:fill="auto"/>
      </w:tcPr>
    </w:tblStylePr>
  </w:style>
  <w:style w:type="paragraph" w:customStyle="1" w:styleId="QuoteTextAttribution">
    <w:name w:val="Quote Text Attribution"/>
    <w:basedOn w:val="Quote"/>
    <w:qFormat/>
    <w:rsid w:val="007B6D3A"/>
    <w:pPr>
      <w:spacing w:before="0" w:after="360" w:line="240" w:lineRule="exact"/>
    </w:pPr>
    <w:rPr>
      <w:rFonts w:ascii="HPE Graphik Light" w:hAnsi="HPE Graphik Light"/>
      <w:color w:val="auto"/>
      <w:sz w:val="16"/>
    </w:rPr>
  </w:style>
  <w:style w:type="numbering" w:customStyle="1" w:styleId="HPEBulletList">
    <w:name w:val="HPE Bullet List"/>
    <w:uiPriority w:val="99"/>
    <w:rsid w:val="001B4E00"/>
    <w:pPr>
      <w:numPr>
        <w:numId w:val="3"/>
      </w:numPr>
    </w:pPr>
  </w:style>
  <w:style w:type="paragraph" w:customStyle="1" w:styleId="BackPageLegal7pt">
    <w:name w:val="Back Page Legal 7pt"/>
    <w:basedOn w:val="Normal"/>
    <w:qFormat/>
    <w:rsid w:val="001D1196"/>
    <w:rPr>
      <w:sz w:val="14"/>
      <w:szCs w:val="16"/>
    </w:rPr>
  </w:style>
  <w:style w:type="paragraph" w:customStyle="1" w:styleId="QuoteLarge">
    <w:name w:val="Quote Large"/>
    <w:basedOn w:val="Quote"/>
    <w:qFormat/>
    <w:rsid w:val="00E33DA2"/>
    <w:pPr>
      <w:spacing w:line="600" w:lineRule="exact"/>
    </w:pPr>
    <w:rPr>
      <w:rFonts w:asciiTheme="minorHAnsi" w:hAnsiTheme="minorHAnsi"/>
      <w:sz w:val="60"/>
    </w:rPr>
  </w:style>
  <w:style w:type="paragraph" w:customStyle="1" w:styleId="CoverSubtitle0">
    <w:name w:val="Cover: Subtitle"/>
    <w:uiPriority w:val="74"/>
    <w:rsid w:val="0085467D"/>
    <w:pPr>
      <w:spacing w:after="160" w:line="360" w:lineRule="exact"/>
      <w:ind w:right="720"/>
    </w:pPr>
    <w:rPr>
      <w:rFonts w:ascii="HPE Graphik Medium" w:eastAsia="Times New Roman" w:hAnsi="HPE Graphik Medium"/>
      <w:color w:val="000000"/>
      <w:sz w:val="30"/>
      <w:szCs w:val="18"/>
      <w:lang w:val="en-US" w:eastAsia="en-US"/>
    </w:rPr>
  </w:style>
  <w:style w:type="paragraph" w:customStyle="1" w:styleId="BodyTextHPEGraphikLight10pt">
    <w:name w:val="Body Text HPE Graphik Light 10pt"/>
    <w:uiPriority w:val="99"/>
    <w:rsid w:val="0085467D"/>
    <w:pPr>
      <w:spacing w:after="160" w:line="240" w:lineRule="atLeast"/>
    </w:pPr>
    <w:rPr>
      <w:rFonts w:ascii="HPE Graphik Light" w:eastAsia="Times New Roman" w:hAnsi="HPE Graphik Light"/>
      <w:szCs w:val="18"/>
      <w:lang w:val="en-US" w:eastAsia="en-US"/>
    </w:rPr>
  </w:style>
  <w:style w:type="paragraph" w:customStyle="1" w:styleId="CoverHeadline36ptstandard">
    <w:name w:val="Cover: Headline 36 pt standard"/>
    <w:basedOn w:val="Normal"/>
    <w:uiPriority w:val="99"/>
    <w:rsid w:val="0085467D"/>
    <w:pPr>
      <w:spacing w:after="200" w:line="700" w:lineRule="exact"/>
      <w:ind w:right="720"/>
    </w:pPr>
    <w:rPr>
      <w:rFonts w:ascii="HPE Graphik Medium" w:eastAsia="Times" w:hAnsi="HPE Graphik Medium"/>
      <w:color w:val="auto"/>
      <w:sz w:val="72"/>
      <w:szCs w:val="64"/>
    </w:rPr>
  </w:style>
  <w:style w:type="paragraph" w:customStyle="1" w:styleId="CoverDisclosure">
    <w:name w:val="Cover: Disclosure"/>
    <w:basedOn w:val="FootnoteText"/>
    <w:qFormat/>
    <w:rsid w:val="007C78C6"/>
    <w:pPr>
      <w:jc w:val="right"/>
    </w:pPr>
    <w:rPr>
      <w:sz w:val="16"/>
    </w:rPr>
  </w:style>
  <w:style w:type="paragraph" w:styleId="Revision">
    <w:name w:val="Revision"/>
    <w:hidden/>
    <w:uiPriority w:val="99"/>
    <w:semiHidden/>
    <w:rsid w:val="00657958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FootnoteLink">
    <w:name w:val="Footnote Link"/>
    <w:basedOn w:val="FootnoteText"/>
    <w:rsid w:val="00733FED"/>
    <w:rPr>
      <w:color w:val="068667" w:themeColor="accent5"/>
      <w:u w:val="single"/>
    </w:rPr>
  </w:style>
  <w:style w:type="paragraph" w:customStyle="1" w:styleId="BodyLrgGLt1518pt">
    <w:name w:val="Body Lrg_G Lt_15/18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 w:line="360" w:lineRule="exact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GLt1012pt">
    <w:name w:val="Bullet 1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LastGLt1012pt">
    <w:name w:val="Bullet 1 Last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2GLt1012pt">
    <w:name w:val="Bullet 2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360" w:hanging="100"/>
    </w:pPr>
    <w:rPr>
      <w:rFonts w:eastAsiaTheme="minorHAnsi" w:cs="Times New Roman (Body CS)"/>
      <w:color w:val="auto"/>
      <w:spacing w:val="-2"/>
      <w:szCs w:val="20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rsid w:val="003A25FF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TableBody9pt">
    <w:name w:val="Table Body 9 pt"/>
    <w:basedOn w:val="Normal"/>
    <w:qFormat/>
    <w:rsid w:val="00F535E4"/>
    <w:pPr>
      <w:spacing w:before="60" w:after="60" w:line="240" w:lineRule="auto"/>
    </w:pPr>
    <w:rPr>
      <w:sz w:val="18"/>
      <w:szCs w:val="18"/>
    </w:rPr>
  </w:style>
  <w:style w:type="character" w:customStyle="1" w:styleId="ListParagraphChar">
    <w:name w:val="List Paragraph Char"/>
    <w:aliases w:val="Use Case List Paragraph Char,Bullet 1 Char,Listas Char,lp1 Char,List Paragraph1 Char,Bullet List Char,FooterText Char,numbered Char,Paragraphe de liste1 Char,Bulletr List Paragraph Char,列出段落 Char,列出段落1 Char,Lista de nivel 1 Char"/>
    <w:link w:val="ListParagraph"/>
    <w:uiPriority w:val="34"/>
    <w:rsid w:val="00FD20EC"/>
    <w:rPr>
      <w:rFonts w:ascii="HPE Graphik Light" w:eastAsia="Times New Roman" w:hAnsi="HPE Graphik Light"/>
      <w:szCs w:val="18"/>
      <w:lang w:val="en-US" w:eastAsia="en-US"/>
    </w:rPr>
  </w:style>
  <w:style w:type="character" w:customStyle="1" w:styleId="wacimagecontainer">
    <w:name w:val="wacimagecontainer"/>
    <w:basedOn w:val="DefaultParagraphFont"/>
    <w:rsid w:val="0088605C"/>
  </w:style>
  <w:style w:type="character" w:customStyle="1" w:styleId="normaltextrun">
    <w:name w:val="normaltextrun"/>
    <w:basedOn w:val="DefaultParagraphFont"/>
    <w:rsid w:val="0088605C"/>
  </w:style>
  <w:style w:type="paragraph" w:customStyle="1" w:styleId="TableText10Single">
    <w:name w:val="*Table Text 10 Single"/>
    <w:basedOn w:val="Normal"/>
    <w:link w:val="TableText10SingleChar"/>
    <w:rsid w:val="0069620D"/>
    <w:pPr>
      <w:spacing w:after="0" w:line="240" w:lineRule="auto"/>
    </w:pPr>
    <w:rPr>
      <w:rFonts w:ascii="Arial" w:eastAsia="PMingLiU" w:hAnsi="Arial"/>
      <w:szCs w:val="20"/>
    </w:rPr>
  </w:style>
  <w:style w:type="character" w:customStyle="1" w:styleId="TableText10SingleChar">
    <w:name w:val="*Table Text 10 Single Char"/>
    <w:link w:val="TableText10Single"/>
    <w:rsid w:val="0069620D"/>
    <w:rPr>
      <w:rFonts w:ascii="Arial" w:eastAsia="PMingLiU" w:hAnsi="Arial"/>
      <w:color w:val="000000"/>
      <w:lang w:val="en-US" w:eastAsia="en-US"/>
    </w:rPr>
  </w:style>
  <w:style w:type="paragraph" w:customStyle="1" w:styleId="TableText11Bold">
    <w:name w:val="*Table Text 11 Bold"/>
    <w:basedOn w:val="Normal"/>
    <w:rsid w:val="0069620D"/>
    <w:pPr>
      <w:spacing w:after="0" w:line="240" w:lineRule="auto"/>
    </w:pPr>
    <w:rPr>
      <w:rFonts w:ascii="Arial" w:eastAsia="PMingLiU" w:hAnsi="Arial"/>
      <w:b/>
      <w:sz w:val="22"/>
      <w:szCs w:val="20"/>
    </w:rPr>
  </w:style>
  <w:style w:type="paragraph" w:customStyle="1" w:styleId="TableText11Double">
    <w:name w:val="*Table Text 11 Double"/>
    <w:basedOn w:val="Normal"/>
    <w:rsid w:val="0069620D"/>
    <w:pPr>
      <w:spacing w:after="60" w:line="240" w:lineRule="auto"/>
    </w:pPr>
    <w:rPr>
      <w:rFonts w:ascii="Arial" w:eastAsia="PMingLiU" w:hAnsi="Arial"/>
      <w:sz w:val="22"/>
      <w:szCs w:val="20"/>
    </w:rPr>
  </w:style>
  <w:style w:type="paragraph" w:customStyle="1" w:styleId="BodyText0">
    <w:name w:val="*Body Text"/>
    <w:link w:val="BodyTextChar0"/>
    <w:rsid w:val="0069620D"/>
    <w:pPr>
      <w:spacing w:after="120"/>
    </w:pPr>
    <w:rPr>
      <w:rFonts w:ascii="Arial" w:eastAsia="PMingLiU" w:hAnsi="Arial"/>
      <w:color w:val="000000"/>
      <w:sz w:val="22"/>
      <w:lang w:val="en-US" w:eastAsia="en-US"/>
    </w:rPr>
  </w:style>
  <w:style w:type="character" w:customStyle="1" w:styleId="BodyTextChar0">
    <w:name w:val="*Body Text Char"/>
    <w:link w:val="BodyText0"/>
    <w:rsid w:val="0069620D"/>
    <w:rPr>
      <w:rFonts w:ascii="Arial" w:eastAsia="PMingLiU" w:hAnsi="Arial"/>
      <w:color w:val="000000"/>
      <w:sz w:val="22"/>
      <w:lang w:val="en-US" w:eastAsia="en-US"/>
    </w:rPr>
  </w:style>
  <w:style w:type="paragraph" w:customStyle="1" w:styleId="BodyTextBold">
    <w:name w:val="*Body Text Bold"/>
    <w:basedOn w:val="BodyText0"/>
    <w:next w:val="BodyText0"/>
    <w:rsid w:val="0069620D"/>
    <w:rPr>
      <w:rFonts w:eastAsia="Times New Roman"/>
      <w:b/>
      <w:color w:val="auto"/>
    </w:rPr>
  </w:style>
  <w:style w:type="table" w:customStyle="1" w:styleId="TableGrid2">
    <w:name w:val="Table Grid2"/>
    <w:basedOn w:val="TableNormal"/>
    <w:next w:val="TableGrid"/>
    <w:uiPriority w:val="39"/>
    <w:rsid w:val="0069620D"/>
    <w:rPr>
      <w:rFonts w:ascii="HP Simplified" w:eastAsia="Times New Roman" w:hAnsi="HP Simplified"/>
      <w:sz w:val="18"/>
      <w:szCs w:val="18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HPEBullet">
    <w:name w:val="List HPE Bullet"/>
    <w:basedOn w:val="NoList"/>
    <w:uiPriority w:val="99"/>
    <w:rsid w:val="00413D4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arajG\AppData\Local\Temp\03f4d729-995c-4c51-8d3f-405da21a8efc_HPE%20Graphik.zip.efc\HPE%20Graphik\HPE_Graphik_A4_1l.dotx" TargetMode="External"/></Relationships>
</file>

<file path=word/theme/theme1.xml><?xml version="1.0" encoding="utf-8"?>
<a:theme xmlns:a="http://schemas.openxmlformats.org/drawingml/2006/main" name="HPE_Theme1">
  <a:themeElements>
    <a:clrScheme name="HPE_2">
      <a:dk1>
        <a:sysClr val="windowText" lastClr="000000"/>
      </a:dk1>
      <a:lt1>
        <a:sysClr val="window" lastClr="FFFFFF"/>
      </a:lt1>
      <a:dk2>
        <a:srgbClr val="535C66"/>
      </a:dk2>
      <a:lt2>
        <a:srgbClr val="B1B9BE"/>
      </a:lt2>
      <a:accent1>
        <a:srgbClr val="292E3B"/>
      </a:accent1>
      <a:accent2>
        <a:srgbClr val="62E5F6"/>
      </a:accent2>
      <a:accent3>
        <a:srgbClr val="0070F8"/>
      </a:accent3>
      <a:accent4>
        <a:srgbClr val="7764FC"/>
      </a:accent4>
      <a:accent5>
        <a:srgbClr val="068667"/>
      </a:accent5>
      <a:accent6>
        <a:srgbClr val="01A982"/>
      </a:accent6>
      <a:hlink>
        <a:srgbClr val="01A982"/>
      </a:hlink>
      <a:folHlink>
        <a:srgbClr val="01A982"/>
      </a:folHlink>
    </a:clrScheme>
    <a:fontScheme name="HPE Graphic">
      <a:majorFont>
        <a:latin typeface="HPE Graphik Medium"/>
        <a:ea typeface=""/>
        <a:cs typeface=""/>
      </a:majorFont>
      <a:minorFont>
        <a:latin typeface="HPE Graph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803baa-e9df-4a23-bfb0-3d52ab6a3357">
      <Terms xmlns="http://schemas.microsoft.com/office/infopath/2007/PartnerControls"/>
    </lcf76f155ced4ddcb4097134ff3c332f>
    <TaxCatchAll xmlns="1dc1e81a-280f-431a-8325-76280f46d8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F50D5FCD5CB439CBE3D42D314F398" ma:contentTypeVersion="12" ma:contentTypeDescription="Create a new document." ma:contentTypeScope="" ma:versionID="db6f956968ba86a2480b375e223c4ff8">
  <xsd:schema xmlns:xsd="http://www.w3.org/2001/XMLSchema" xmlns:xs="http://www.w3.org/2001/XMLSchema" xmlns:p="http://schemas.microsoft.com/office/2006/metadata/properties" xmlns:ns2="1a803baa-e9df-4a23-bfb0-3d52ab6a3357" xmlns:ns3="1dc1e81a-280f-431a-8325-76280f46d8cc" targetNamespace="http://schemas.microsoft.com/office/2006/metadata/properties" ma:root="true" ma:fieldsID="ca097c1f0ebfa1f50e0b4fd3a274d5a1" ns2:_="" ns3:_="">
    <xsd:import namespace="1a803baa-e9df-4a23-bfb0-3d52ab6a3357"/>
    <xsd:import namespace="1dc1e81a-280f-431a-8325-76280f46d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03baa-e9df-4a23-bfb0-3d52ab6a3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aa102e-2e4d-4f82-9951-c6a7f8de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1e81a-280f-431a-8325-76280f46d8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e7442-8ce2-4497-ab52-f9ad02f7e938}" ma:internalName="TaxCatchAll" ma:showField="CatchAllData" ma:web="1dc1e81a-280f-431a-8325-76280f46d8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C57FFD-7733-498D-9DE4-45956E93E164}">
  <ds:schemaRefs>
    <ds:schemaRef ds:uri="http://schemas.microsoft.com/office/2006/metadata/properties"/>
    <ds:schemaRef ds:uri="http://schemas.microsoft.com/office/infopath/2007/PartnerControls"/>
    <ds:schemaRef ds:uri="1a803baa-e9df-4a23-bfb0-3d52ab6a3357"/>
    <ds:schemaRef ds:uri="1dc1e81a-280f-431a-8325-76280f46d8cc"/>
  </ds:schemaRefs>
</ds:datastoreItem>
</file>

<file path=customXml/itemProps2.xml><?xml version="1.0" encoding="utf-8"?>
<ds:datastoreItem xmlns:ds="http://schemas.openxmlformats.org/officeDocument/2006/customXml" ds:itemID="{1F0707B4-0A2B-4404-9258-DB63C176B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03baa-e9df-4a23-bfb0-3d52ab6a3357"/>
    <ds:schemaRef ds:uri="1dc1e81a-280f-431a-8325-76280f46d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C80C9D-B699-4FA9-A5BA-04242B88AB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A4047D-ABCA-4135-B2F7-26CCE4168F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HPE_Graphik_A4_1l.dotx</Template>
  <TotalTime>41637</TotalTime>
  <Pages>5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N, Guruprasad (Cloud Modules)</dc:creator>
  <cp:keywords/>
  <dc:description/>
  <cp:lastModifiedBy>Patil, Shubham</cp:lastModifiedBy>
  <cp:revision>4459</cp:revision>
  <dcterms:created xsi:type="dcterms:W3CDTF">2025-09-17T13:22:00Z</dcterms:created>
  <dcterms:modified xsi:type="dcterms:W3CDTF">2026-06-04T18:03:00Z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0x010100CEEF50D5FCD5CB439CBE3D42D314F398</vt:lpwstr>
  </property>
  <property fmtid="{D5CDD505-2E9C-101B-9397-08002B2CF9AE}" pid="3" name="MediaServiceImageTags">
    <vt:lpwstr/>
  </property>
</Properties>
</file>